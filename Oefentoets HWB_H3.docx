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1509" w14:textId="77777777" w:rsidR="00A64431" w:rsidRPr="00A93366" w:rsidRDefault="0093781A" w:rsidP="000271A6">
      <w:pPr>
        <w:pStyle w:val="titeldocument"/>
      </w:pPr>
      <w:r>
        <w:t>Oefent</w:t>
      </w:r>
      <w:r w:rsidR="00A64431" w:rsidRPr="00A93366">
        <w:t xml:space="preserve">oets </w:t>
      </w:r>
      <w:r w:rsidR="00A547E2">
        <w:t>h</w:t>
      </w:r>
      <w:r w:rsidR="00D168ED" w:rsidRPr="00A93366">
        <w:t>avo</w:t>
      </w:r>
      <w:r w:rsidR="00962441" w:rsidRPr="00A93366">
        <w:t xml:space="preserve"> </w:t>
      </w:r>
      <w:r w:rsidR="00D168ED" w:rsidRPr="00A93366">
        <w:t>B</w:t>
      </w:r>
      <w:r w:rsidR="00D14391" w:rsidRPr="00A93366">
        <w:t xml:space="preserve"> deel </w:t>
      </w:r>
      <w:r w:rsidR="00D168ED" w:rsidRPr="00A93366">
        <w:t>1</w:t>
      </w:r>
    </w:p>
    <w:p w14:paraId="5C55ECC2" w14:textId="77777777" w:rsidR="0093797C" w:rsidRPr="00A93366" w:rsidRDefault="00B140E9" w:rsidP="000271A6">
      <w:pPr>
        <w:pStyle w:val="titelhoofdstuk"/>
      </w:pPr>
      <w:r w:rsidRPr="00A93366">
        <w:t>H</w:t>
      </w:r>
      <w:r w:rsidR="00540BCD" w:rsidRPr="00A93366">
        <w:t xml:space="preserve">oofdstuk </w:t>
      </w:r>
      <w:r w:rsidR="00D168ED" w:rsidRPr="00A93366">
        <w:t>3</w:t>
      </w:r>
      <w:r w:rsidR="00A64431" w:rsidRPr="00A93366">
        <w:t xml:space="preserve"> </w:t>
      </w:r>
      <w:r w:rsidR="00D168ED" w:rsidRPr="00A93366">
        <w:t>Hoeken en afstanden</w:t>
      </w:r>
    </w:p>
    <w:p w14:paraId="6768BD4B" w14:textId="77777777" w:rsidR="00313A3C" w:rsidRPr="00A93366" w:rsidRDefault="00313A3C" w:rsidP="00313A3C">
      <w:pPr>
        <w:pStyle w:val="opgavetitel"/>
      </w:pPr>
      <w:r w:rsidRPr="00A93366">
        <w:t xml:space="preserve">Opgave </w:t>
      </w:r>
      <w:r>
        <w:t>1</w:t>
      </w:r>
    </w:p>
    <w:p w14:paraId="3832D8E3" w14:textId="77777777" w:rsidR="0093781A" w:rsidRPr="00A93366" w:rsidRDefault="0093781A" w:rsidP="0093781A">
      <w:pPr>
        <w:pStyle w:val="opgavesubvraag"/>
      </w:pPr>
      <w:r>
        <w:rPr>
          <w:rStyle w:val="opgavepuntenaantal"/>
        </w:rPr>
        <w:t>1</w:t>
      </w:r>
      <w:r w:rsidRPr="00A93366">
        <w:rPr>
          <w:rStyle w:val="opgavepuntenaantal"/>
        </w:rPr>
        <w:t>p</w:t>
      </w:r>
      <w:r w:rsidRPr="00A93366">
        <w:tab/>
      </w:r>
      <w:r>
        <w:rPr>
          <w:rStyle w:val="opgaveletter"/>
        </w:rPr>
        <w:t>a</w:t>
      </w:r>
      <w:r w:rsidRPr="00A93366">
        <w:tab/>
      </w:r>
      <w:r>
        <w:t xml:space="preserve">Geef </w:t>
      </w:r>
      <w:r w:rsidR="002E4287">
        <w:t>een</w:t>
      </w:r>
      <w:r>
        <w:t xml:space="preserve"> formule voor de oppervlakte van een trapezium met hoogte </w:t>
      </w:r>
      <w:r w:rsidR="002E4287" w:rsidRPr="002E4287">
        <w:rPr>
          <w:i/>
          <w:iCs/>
        </w:rPr>
        <w:t>h</w:t>
      </w:r>
      <w:r w:rsidR="002E4287">
        <w:t xml:space="preserve"> en</w:t>
      </w:r>
      <w:r>
        <w:t xml:space="preserve"> waarvan de evenwijdige zijden lengte</w:t>
      </w:r>
      <w:r w:rsidR="00D1569C">
        <w:t>n</w:t>
      </w:r>
      <w:r>
        <w:t xml:space="preserve"> </w:t>
      </w:r>
      <w:r w:rsidR="002E4287" w:rsidRPr="002E4287">
        <w:rPr>
          <w:i/>
          <w:iCs/>
        </w:rPr>
        <w:t>a</w:t>
      </w:r>
      <w:r>
        <w:t xml:space="preserve"> en </w:t>
      </w:r>
      <w:r w:rsidR="002E4287" w:rsidRPr="002E4287">
        <w:rPr>
          <w:i/>
          <w:iCs/>
        </w:rPr>
        <w:t>b</w:t>
      </w:r>
      <w:r>
        <w:t xml:space="preserve"> hebben.</w:t>
      </w:r>
    </w:p>
    <w:p w14:paraId="11B752DC" w14:textId="77777777" w:rsidR="0093781A" w:rsidRPr="00A93366" w:rsidRDefault="0093781A" w:rsidP="0093781A">
      <w:pPr>
        <w:pStyle w:val="opgavesubvraag"/>
      </w:pPr>
      <w:r>
        <w:rPr>
          <w:rStyle w:val="opgavepuntenaantal"/>
        </w:rPr>
        <w:t>1</w:t>
      </w:r>
      <w:r w:rsidRPr="00A93366">
        <w:rPr>
          <w:rStyle w:val="opgavepuntenaantal"/>
        </w:rPr>
        <w:t>p</w:t>
      </w:r>
      <w:r w:rsidRPr="00A93366">
        <w:tab/>
      </w:r>
      <w:r>
        <w:rPr>
          <w:rStyle w:val="opgaveletter"/>
        </w:rPr>
        <w:t>b</w:t>
      </w:r>
      <w:r w:rsidRPr="00A93366">
        <w:tab/>
      </w:r>
      <w:r>
        <w:t xml:space="preserve">Geef </w:t>
      </w:r>
      <w:r w:rsidR="002E4287">
        <w:t>een</w:t>
      </w:r>
      <w:r>
        <w:t xml:space="preserve"> formule voor de omtrek van een cirkel met straal </w:t>
      </w:r>
      <w:r w:rsidR="002E4287" w:rsidRPr="002E4287">
        <w:rPr>
          <w:i/>
          <w:iCs/>
        </w:rPr>
        <w:t>r</w:t>
      </w:r>
      <w:r w:rsidR="002E4287">
        <w:t>.</w:t>
      </w:r>
    </w:p>
    <w:p w14:paraId="40F285F5" w14:textId="77777777" w:rsidR="00313A3C" w:rsidRPr="00A93366" w:rsidRDefault="00CE6FF2" w:rsidP="00313A3C">
      <w:pPr>
        <w:pStyle w:val="opgavesubvraag"/>
      </w:pPr>
      <w:r>
        <w:rPr>
          <w:rStyle w:val="opgavepuntenaantal"/>
        </w:rPr>
        <w:t>1</w:t>
      </w:r>
      <w:r w:rsidR="00313A3C" w:rsidRPr="00A93366">
        <w:rPr>
          <w:rStyle w:val="opgavepuntenaantal"/>
        </w:rPr>
        <w:t>p</w:t>
      </w:r>
      <w:r w:rsidR="00313A3C" w:rsidRPr="00A93366">
        <w:tab/>
      </w:r>
      <w:r w:rsidR="008E78EF">
        <w:rPr>
          <w:rStyle w:val="opgaveletter"/>
        </w:rPr>
        <w:t>c</w:t>
      </w:r>
      <w:r w:rsidR="00313A3C" w:rsidRPr="00A93366">
        <w:tab/>
      </w:r>
      <w:r>
        <w:t xml:space="preserve">Geef de cosinusregel waarmee je </w:t>
      </w:r>
      <w:r w:rsidR="000C3592" w:rsidRPr="000C3592">
        <w:rPr>
          <w:position w:val="-6"/>
        </w:rPr>
        <w:object w:dxaOrig="440" w:dyaOrig="279" w14:anchorId="06A5A8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95pt;height:14.25pt" o:ole="">
            <v:imagedata r:id="rId8" o:title=""/>
          </v:shape>
          <o:OLEObject Type="Embed" ProgID="Equation.DSMT4" ShapeID="_x0000_i1025" DrawAspect="Content" ObjectID="_1804058927" r:id="rId9"/>
        </w:object>
      </w:r>
      <w:r>
        <w:t xml:space="preserve"> in </w:t>
      </w:r>
      <w:r w:rsidR="000C3592" w:rsidRPr="000C3592">
        <w:rPr>
          <w:position w:val="-6"/>
        </w:rPr>
        <w:object w:dxaOrig="720" w:dyaOrig="279" w14:anchorId="1C462E1A">
          <v:shape id="_x0000_i1026" type="#_x0000_t75" style="width:36.2pt;height:14.25pt" o:ole="">
            <v:imagedata r:id="rId10" o:title=""/>
          </v:shape>
          <o:OLEObject Type="Embed" ProgID="Equation.DSMT4" ShapeID="_x0000_i1026" DrawAspect="Content" ObjectID="_1804058928" r:id="rId11"/>
        </w:object>
      </w:r>
      <w:r w:rsidR="002E4287">
        <w:t xml:space="preserve"> </w:t>
      </w:r>
      <w:r>
        <w:t>kunt berekenen.</w:t>
      </w:r>
    </w:p>
    <w:p w14:paraId="3309DF26" w14:textId="77777777" w:rsidR="00057159" w:rsidRDefault="00057159" w:rsidP="00D168ED">
      <w:pPr>
        <w:pStyle w:val="opgavetitel"/>
      </w:pPr>
    </w:p>
    <w:p w14:paraId="1CC271CC" w14:textId="1ADA39BD" w:rsidR="00D168ED" w:rsidRPr="00A93366" w:rsidRDefault="00D168ED" w:rsidP="00D168ED">
      <w:pPr>
        <w:pStyle w:val="opgavetitel"/>
      </w:pPr>
      <w:r w:rsidRPr="00A93366">
        <w:t>Opgave 2</w:t>
      </w:r>
    </w:p>
    <w:p w14:paraId="6A947367" w14:textId="0E560C01" w:rsidR="00D168ED" w:rsidRPr="00A93366" w:rsidRDefault="00C2509D" w:rsidP="00D168ED">
      <w:pPr>
        <w:pStyle w:val="opgavekoptekst"/>
      </w:pPr>
      <w:r>
        <w:drawing>
          <wp:anchor distT="0" distB="0" distL="114300" distR="114300" simplePos="0" relativeHeight="251656192" behindDoc="0" locked="0" layoutInCell="1" allowOverlap="1" wp14:anchorId="593BF76A" wp14:editId="590641B9">
            <wp:simplePos x="0" y="0"/>
            <wp:positionH relativeFrom="column">
              <wp:posOffset>4185920</wp:posOffset>
            </wp:positionH>
            <wp:positionV relativeFrom="paragraph">
              <wp:posOffset>20320</wp:posOffset>
            </wp:positionV>
            <wp:extent cx="1746000" cy="1652400"/>
            <wp:effectExtent l="0" t="0" r="6985" b="5080"/>
            <wp:wrapSquare wrapText="bothSides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000" cy="16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8ED" w:rsidRPr="00A93366">
        <w:t xml:space="preserve">Gegeven is de rechthoek </w:t>
      </w:r>
      <w:r w:rsidR="002E4287" w:rsidRPr="002E4287">
        <w:rPr>
          <w:i/>
          <w:iCs/>
        </w:rPr>
        <w:t>ABCD</w:t>
      </w:r>
      <w:r w:rsidR="002E4287">
        <w:t>.</w:t>
      </w:r>
      <w:r w:rsidR="0093781A">
        <w:t xml:space="preserve"> Op </w:t>
      </w:r>
      <w:r w:rsidR="002E4287" w:rsidRPr="002E4287">
        <w:rPr>
          <w:i/>
          <w:iCs/>
        </w:rPr>
        <w:t>CD</w:t>
      </w:r>
      <w:r w:rsidR="0093781A">
        <w:t xml:space="preserve"> ligt het punt </w:t>
      </w:r>
      <w:r w:rsidR="002E4287" w:rsidRPr="002E4287">
        <w:rPr>
          <w:i/>
          <w:iCs/>
        </w:rPr>
        <w:t>E</w:t>
      </w:r>
      <w:r w:rsidR="0093781A">
        <w:t xml:space="preserve"> waarbij </w:t>
      </w:r>
      <w:r w:rsidR="000C3592" w:rsidRPr="000C3592">
        <w:rPr>
          <w:position w:val="-10"/>
        </w:rPr>
        <w:object w:dxaOrig="800" w:dyaOrig="320" w14:anchorId="2C241C04">
          <v:shape id="_x0000_i1027" type="#_x0000_t75" style="width:40.05pt;height:15.8pt" o:ole="">
            <v:imagedata r:id="rId13" o:title=""/>
          </v:shape>
          <o:OLEObject Type="Embed" ProgID="Equation.DSMT4" ShapeID="_x0000_i1027" DrawAspect="Content" ObjectID="_1804058929" r:id="rId14"/>
        </w:object>
      </w:r>
      <w:r w:rsidR="0093781A">
        <w:t xml:space="preserve"> </w:t>
      </w:r>
      <w:r w:rsidR="000C3592" w:rsidRPr="000C3592">
        <w:rPr>
          <w:position w:val="-6"/>
        </w:rPr>
        <w:object w:dxaOrig="1300" w:dyaOrig="279" w14:anchorId="00537CFB">
          <v:shape id="_x0000_i1028" type="#_x0000_t75" style="width:65.45pt;height:14.25pt" o:ole="">
            <v:imagedata r:id="rId15" o:title=""/>
          </v:shape>
          <o:OLEObject Type="Embed" ProgID="Equation.DSMT4" ShapeID="_x0000_i1028" DrawAspect="Content" ObjectID="_1804058930" r:id="rId16"/>
        </w:object>
      </w:r>
      <w:r w:rsidR="0093781A">
        <w:t xml:space="preserve"> en </w:t>
      </w:r>
      <w:r w:rsidR="000C3592" w:rsidRPr="000C3592">
        <w:rPr>
          <w:position w:val="-6"/>
        </w:rPr>
        <w:object w:dxaOrig="1240" w:dyaOrig="279" w14:anchorId="1DEE4D27">
          <v:shape id="_x0000_i1029" type="#_x0000_t75" style="width:62pt;height:14.25pt" o:ole="">
            <v:imagedata r:id="rId17" o:title=""/>
          </v:shape>
          <o:OLEObject Type="Embed" ProgID="Equation.DSMT4" ShapeID="_x0000_i1029" DrawAspect="Content" ObjectID="_1804058931" r:id="rId18"/>
        </w:object>
      </w:r>
      <w:r w:rsidR="0093781A">
        <w:t xml:space="preserve"> Zie de figuur hiernaast.</w:t>
      </w:r>
    </w:p>
    <w:p w14:paraId="5C1C1D85" w14:textId="7B8A93D3" w:rsidR="00D168ED" w:rsidRDefault="00601F50" w:rsidP="002E4287">
      <w:pPr>
        <w:pStyle w:val="opgavevraag"/>
      </w:pPr>
      <w:r>
        <w:rPr>
          <w:rStyle w:val="opgavepuntenaantal"/>
        </w:rPr>
        <w:t>5</w:t>
      </w:r>
      <w:r w:rsidR="00D168ED" w:rsidRPr="00A93366">
        <w:rPr>
          <w:rStyle w:val="opgavepuntenaantal"/>
        </w:rPr>
        <w:t>p</w:t>
      </w:r>
      <w:r w:rsidR="00D168ED" w:rsidRPr="00A93366">
        <w:tab/>
        <w:t xml:space="preserve">Bereken </w:t>
      </w:r>
      <w:r w:rsidR="000C3592" w:rsidRPr="000C3592">
        <w:rPr>
          <w:position w:val="-6"/>
        </w:rPr>
        <w:object w:dxaOrig="760" w:dyaOrig="279" w14:anchorId="5A128BD6">
          <v:shape id="_x0000_i1030" type="#_x0000_t75" style="width:38.5pt;height:14.25pt" o:ole="">
            <v:imagedata r:id="rId19" o:title=""/>
          </v:shape>
          <o:OLEObject Type="Embed" ProgID="Equation.DSMT4" ShapeID="_x0000_i1030" DrawAspect="Content" ObjectID="_1804058932" r:id="rId20"/>
        </w:object>
      </w:r>
      <w:r w:rsidR="00083F0E">
        <w:t xml:space="preserve"> Rond af op één decimaal.</w:t>
      </w:r>
      <w:r w:rsidR="00C2509D" w:rsidRPr="00C2509D">
        <w:t xml:space="preserve"> </w:t>
      </w:r>
    </w:p>
    <w:p w14:paraId="3DA54EC2" w14:textId="161729B4" w:rsidR="002E4287" w:rsidRDefault="002E4287" w:rsidP="002E4287">
      <w:pPr>
        <w:pStyle w:val="opgavevraag"/>
      </w:pPr>
    </w:p>
    <w:p w14:paraId="11A79FBB" w14:textId="3ACE5A34" w:rsidR="00C2509D" w:rsidRDefault="00C2509D" w:rsidP="002E4287">
      <w:pPr>
        <w:pStyle w:val="opgavevraag"/>
      </w:pPr>
    </w:p>
    <w:p w14:paraId="19676139" w14:textId="2E098380" w:rsidR="00C2509D" w:rsidRDefault="00C2509D" w:rsidP="002E4287">
      <w:pPr>
        <w:pStyle w:val="opgavevraag"/>
      </w:pPr>
    </w:p>
    <w:p w14:paraId="3E069D64" w14:textId="1ED0E1A4" w:rsidR="00C2509D" w:rsidRDefault="00C2509D" w:rsidP="002E4287">
      <w:pPr>
        <w:pStyle w:val="opgavevraag"/>
      </w:pPr>
    </w:p>
    <w:p w14:paraId="4E6D2206" w14:textId="77777777" w:rsidR="00C2509D" w:rsidRDefault="00C2509D" w:rsidP="002E4287">
      <w:pPr>
        <w:pStyle w:val="opgavevraag"/>
      </w:pPr>
    </w:p>
    <w:p w14:paraId="09CB4158" w14:textId="77777777" w:rsidR="002E4287" w:rsidRPr="00A93366" w:rsidRDefault="002E4287" w:rsidP="002E4287">
      <w:pPr>
        <w:pStyle w:val="opgavevraag"/>
      </w:pPr>
    </w:p>
    <w:p w14:paraId="559690C7" w14:textId="3D645A22" w:rsidR="00145AF2" w:rsidRPr="00A93366" w:rsidRDefault="00145AF2" w:rsidP="00145AF2">
      <w:pPr>
        <w:pStyle w:val="opgavetitel"/>
      </w:pPr>
      <w:r w:rsidRPr="00A93366">
        <w:t xml:space="preserve">Opgave </w:t>
      </w:r>
      <w:r w:rsidR="00313A3C">
        <w:t>3</w:t>
      </w:r>
    </w:p>
    <w:p w14:paraId="0C3D0AE5" w14:textId="7DF06C12" w:rsidR="00145AF2" w:rsidRPr="00A93366" w:rsidRDefault="0093781A" w:rsidP="00145AF2">
      <w:pPr>
        <w:pStyle w:val="opgavekoptekst"/>
      </w:pPr>
      <w:r>
        <w:t xml:space="preserve">Gegeven is driehoek </w:t>
      </w:r>
      <w:r w:rsidR="00415A0B" w:rsidRPr="00415A0B">
        <w:rPr>
          <w:i/>
          <w:iCs/>
        </w:rPr>
        <w:t>ABC</w:t>
      </w:r>
      <w:r w:rsidR="00415A0B">
        <w:t xml:space="preserve"> in de figuur </w:t>
      </w:r>
      <w:r w:rsidR="00C2509D">
        <w:t>hieronder</w:t>
      </w:r>
      <w:r w:rsidR="00415A0B">
        <w:t>.</w:t>
      </w:r>
      <w:r w:rsidR="00C2509D">
        <w:br/>
      </w:r>
      <w:r w:rsidR="00C2509D">
        <w:drawing>
          <wp:inline distT="0" distB="0" distL="0" distR="0" wp14:anchorId="1821509F" wp14:editId="511E9DAE">
            <wp:extent cx="3351600" cy="1843200"/>
            <wp:effectExtent l="0" t="0" r="1270" b="508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600" cy="18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A0B">
        <w:br/>
      </w:r>
      <w:r>
        <w:t xml:space="preserve">Op </w:t>
      </w:r>
      <w:r w:rsidR="00415A0B" w:rsidRPr="00415A0B">
        <w:rPr>
          <w:i/>
          <w:iCs/>
        </w:rPr>
        <w:t>BC</w:t>
      </w:r>
      <w:r>
        <w:t xml:space="preserve"> ligt het punt </w:t>
      </w:r>
      <w:r w:rsidR="00415A0B" w:rsidRPr="00415A0B">
        <w:rPr>
          <w:i/>
          <w:iCs/>
        </w:rPr>
        <w:t>D</w:t>
      </w:r>
      <w:r>
        <w:t xml:space="preserve"> waarbij </w:t>
      </w:r>
      <w:r w:rsidR="00415A0B" w:rsidRPr="00415A0B">
        <w:rPr>
          <w:i/>
          <w:iCs/>
        </w:rPr>
        <w:t>BD</w:t>
      </w:r>
      <w:r w:rsidR="00415A0B">
        <w:t xml:space="preserve"> = 8.</w:t>
      </w:r>
      <w:r w:rsidR="00415A0B">
        <w:br/>
      </w:r>
      <w:r>
        <w:t xml:space="preserve">Op </w:t>
      </w:r>
      <w:r w:rsidR="00415A0B" w:rsidRPr="00415A0B">
        <w:rPr>
          <w:i/>
          <w:iCs/>
        </w:rPr>
        <w:t>AC</w:t>
      </w:r>
      <w:r>
        <w:t xml:space="preserve"> ligt het punt </w:t>
      </w:r>
      <w:r w:rsidR="00415A0B" w:rsidRPr="00415A0B">
        <w:rPr>
          <w:i/>
          <w:iCs/>
        </w:rPr>
        <w:t>E</w:t>
      </w:r>
      <w:r>
        <w:t xml:space="preserve"> waarbij </w:t>
      </w:r>
      <w:r w:rsidR="00415A0B" w:rsidRPr="00415A0B">
        <w:rPr>
          <w:i/>
          <w:iCs/>
        </w:rPr>
        <w:t>AE</w:t>
      </w:r>
      <w:r w:rsidR="00415A0B">
        <w:t xml:space="preserve"> = 1, </w:t>
      </w:r>
      <w:r w:rsidR="00415A0B" w:rsidRPr="00415A0B">
        <w:rPr>
          <w:i/>
          <w:iCs/>
        </w:rPr>
        <w:t>CE</w:t>
      </w:r>
      <w:r w:rsidR="00415A0B">
        <w:t xml:space="preserve"> = 4</w:t>
      </w:r>
      <w:r>
        <w:t xml:space="preserve"> en </w:t>
      </w:r>
      <w:r w:rsidR="00415A0B" w:rsidRPr="000C3592">
        <w:rPr>
          <w:position w:val="-6"/>
        </w:rPr>
        <w:object w:dxaOrig="1660" w:dyaOrig="279" w14:anchorId="1197394D">
          <v:shape id="_x0000_i1031" type="#_x0000_t75" style="width:83.15pt;height:14.25pt" o:ole="">
            <v:imagedata r:id="rId22" o:title=""/>
          </v:shape>
          <o:OLEObject Type="Embed" ProgID="Equation.DSMT4" ShapeID="_x0000_i1031" DrawAspect="Content" ObjectID="_1804058933" r:id="rId23"/>
        </w:object>
      </w:r>
    </w:p>
    <w:p w14:paraId="1CD7BC8C" w14:textId="19237356" w:rsidR="00415A0B" w:rsidRPr="00A93366" w:rsidRDefault="00601F50" w:rsidP="00415A0B">
      <w:pPr>
        <w:pStyle w:val="opgavevraag"/>
      </w:pPr>
      <w:r>
        <w:rPr>
          <w:rStyle w:val="opgavepuntenaantal"/>
        </w:rPr>
        <w:t>4</w:t>
      </w:r>
      <w:r w:rsidR="00145AF2" w:rsidRPr="00A93366">
        <w:rPr>
          <w:rStyle w:val="opgavepuntenaantal"/>
        </w:rPr>
        <w:t>p</w:t>
      </w:r>
      <w:r w:rsidR="00145AF2" w:rsidRPr="00A93366">
        <w:tab/>
        <w:t xml:space="preserve">Bereken </w:t>
      </w:r>
      <w:r w:rsidR="000C3592" w:rsidRPr="000C3592">
        <w:rPr>
          <w:position w:val="-6"/>
        </w:rPr>
        <w:object w:dxaOrig="440" w:dyaOrig="279" w14:anchorId="717DE6C2">
          <v:shape id="_x0000_i1032" type="#_x0000_t75" style="width:21.95pt;height:14.25pt" o:ole="">
            <v:imagedata r:id="rId24" o:title=""/>
          </v:shape>
          <o:OLEObject Type="Embed" ProgID="Equation.DSMT4" ShapeID="_x0000_i1032" DrawAspect="Content" ObjectID="_1804058934" r:id="rId25"/>
        </w:object>
      </w:r>
    </w:p>
    <w:p w14:paraId="1B691A08" w14:textId="77777777" w:rsidR="00145AF2" w:rsidRPr="00A93366" w:rsidRDefault="00145AF2">
      <w:pPr>
        <w:spacing w:line="240" w:lineRule="auto"/>
      </w:pPr>
    </w:p>
    <w:p w14:paraId="2A187036" w14:textId="3D22C53A" w:rsidR="00AC3AA4" w:rsidRPr="00A93366" w:rsidRDefault="00AC3AA4" w:rsidP="00AC3AA4">
      <w:pPr>
        <w:pStyle w:val="opgavetitel"/>
      </w:pPr>
      <w:r w:rsidRPr="00A93366">
        <w:t xml:space="preserve">Opgave </w:t>
      </w:r>
      <w:r w:rsidR="00313A3C">
        <w:t>4</w:t>
      </w:r>
    </w:p>
    <w:p w14:paraId="06959027" w14:textId="66E1C4DF" w:rsidR="00AC3AA4" w:rsidRPr="00A93366" w:rsidRDefault="00C2509D" w:rsidP="00AC3AA4">
      <w:pPr>
        <w:pStyle w:val="opgavekoptekst"/>
      </w:pPr>
      <w:r>
        <w:drawing>
          <wp:anchor distT="0" distB="0" distL="114300" distR="114300" simplePos="0" relativeHeight="251660288" behindDoc="0" locked="0" layoutInCell="1" allowOverlap="1" wp14:anchorId="1A1A9F7A" wp14:editId="34415068">
            <wp:simplePos x="0" y="0"/>
            <wp:positionH relativeFrom="column">
              <wp:posOffset>4102100</wp:posOffset>
            </wp:positionH>
            <wp:positionV relativeFrom="paragraph">
              <wp:posOffset>18415</wp:posOffset>
            </wp:positionV>
            <wp:extent cx="1836000" cy="1202400"/>
            <wp:effectExtent l="0" t="0" r="0" b="0"/>
            <wp:wrapSquare wrapText="bothSides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0" cy="12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AA4" w:rsidRPr="00A93366">
        <w:t xml:space="preserve">Van </w:t>
      </w:r>
      <w:r w:rsidR="0093781A">
        <w:t xml:space="preserve">driehoek </w:t>
      </w:r>
      <w:r w:rsidR="00415A0B" w:rsidRPr="00415A0B">
        <w:rPr>
          <w:i/>
          <w:iCs/>
        </w:rPr>
        <w:t>ABC</w:t>
      </w:r>
      <w:r w:rsidR="00AC3AA4" w:rsidRPr="00A93366">
        <w:t xml:space="preserve"> </w:t>
      </w:r>
      <w:r w:rsidR="0093781A">
        <w:t xml:space="preserve">in de figuur hiernaast is </w:t>
      </w:r>
      <w:r w:rsidR="00415A0B" w:rsidRPr="00415A0B">
        <w:rPr>
          <w:i/>
          <w:iCs/>
        </w:rPr>
        <w:t>AC</w:t>
      </w:r>
      <w:r w:rsidR="00415A0B">
        <w:t xml:space="preserve"> = 10,</w:t>
      </w:r>
      <w:r w:rsidR="00AC3AA4" w:rsidRPr="00A93366">
        <w:t xml:space="preserve"> </w:t>
      </w:r>
      <w:r w:rsidR="000C3592" w:rsidRPr="000C3592">
        <w:rPr>
          <w:position w:val="-6"/>
        </w:rPr>
        <w:object w:dxaOrig="960" w:dyaOrig="279" w14:anchorId="295AAFF5">
          <v:shape id="_x0000_i1033" type="#_x0000_t75" style="width:48.15pt;height:14.25pt" o:ole="">
            <v:imagedata r:id="rId27" o:title=""/>
          </v:shape>
          <o:OLEObject Type="Embed" ProgID="Equation.DSMT4" ShapeID="_x0000_i1033" DrawAspect="Content" ObjectID="_1804058935" r:id="rId28"/>
        </w:object>
      </w:r>
      <w:r w:rsidR="0093781A">
        <w:t xml:space="preserve"> en </w:t>
      </w:r>
      <w:r w:rsidR="000C3592" w:rsidRPr="000C3592">
        <w:rPr>
          <w:position w:val="-6"/>
        </w:rPr>
        <w:object w:dxaOrig="1020" w:dyaOrig="279" w14:anchorId="171D19CE">
          <v:shape id="_x0000_i1034" type="#_x0000_t75" style="width:50.8pt;height:14.25pt" o:ole="">
            <v:imagedata r:id="rId29" o:title=""/>
          </v:shape>
          <o:OLEObject Type="Embed" ProgID="Equation.DSMT4" ShapeID="_x0000_i1034" DrawAspect="Content" ObjectID="_1804058936" r:id="rId30"/>
        </w:object>
      </w:r>
    </w:p>
    <w:p w14:paraId="32C7D50D" w14:textId="4C25F2D5" w:rsidR="00AC3AA4" w:rsidRPr="00A93366" w:rsidRDefault="00601F50" w:rsidP="00AC3AA4">
      <w:pPr>
        <w:pStyle w:val="opgavevraag"/>
      </w:pPr>
      <w:r>
        <w:rPr>
          <w:rStyle w:val="opgavepuntenaantal"/>
        </w:rPr>
        <w:t>5</w:t>
      </w:r>
      <w:r w:rsidR="00AC3AA4" w:rsidRPr="00A93366">
        <w:rPr>
          <w:rStyle w:val="opgavepuntenaantal"/>
        </w:rPr>
        <w:t>p</w:t>
      </w:r>
      <w:r w:rsidR="00AC3AA4" w:rsidRPr="00A93366">
        <w:tab/>
        <w:t>Bereken de oppervlakte van</w:t>
      </w:r>
      <w:r w:rsidR="0093781A">
        <w:t xml:space="preserve"> driehoek</w:t>
      </w:r>
      <w:r w:rsidR="00AC3AA4" w:rsidRPr="00A93366">
        <w:t xml:space="preserve"> </w:t>
      </w:r>
      <w:r w:rsidR="000C3592" w:rsidRPr="000C3592">
        <w:rPr>
          <w:position w:val="-6"/>
        </w:rPr>
        <w:object w:dxaOrig="600" w:dyaOrig="279" w14:anchorId="5273B878">
          <v:shape id="_x0000_i1035" type="#_x0000_t75" style="width:30.05pt;height:14.25pt" o:ole="">
            <v:imagedata r:id="rId31" o:title=""/>
          </v:shape>
          <o:OLEObject Type="Embed" ProgID="Equation.DSMT4" ShapeID="_x0000_i1035" DrawAspect="Content" ObjectID="_1804058937" r:id="rId32"/>
        </w:object>
      </w:r>
      <w:r w:rsidR="00CA543F">
        <w:t xml:space="preserve"> Rond af op één decimaal.</w:t>
      </w:r>
      <w:r w:rsidR="00C2509D" w:rsidRPr="00C2509D">
        <w:t xml:space="preserve"> </w:t>
      </w:r>
    </w:p>
    <w:p w14:paraId="374525FF" w14:textId="77777777" w:rsidR="00057159" w:rsidRDefault="00057159">
      <w:pPr>
        <w:spacing w:line="240" w:lineRule="auto"/>
      </w:pPr>
    </w:p>
    <w:p w14:paraId="72CF6C0B" w14:textId="77777777" w:rsidR="005649C1" w:rsidRDefault="005649C1">
      <w:pPr>
        <w:spacing w:line="240" w:lineRule="auto"/>
      </w:pPr>
    </w:p>
    <w:p w14:paraId="1A70DBFB" w14:textId="77777777" w:rsidR="005649C1" w:rsidRPr="00A93366" w:rsidRDefault="005649C1">
      <w:pPr>
        <w:spacing w:line="240" w:lineRule="auto"/>
      </w:pPr>
    </w:p>
    <w:p w14:paraId="0BA9023F" w14:textId="77777777" w:rsidR="00C2509D" w:rsidRDefault="00C2509D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76B3FAEE" w14:textId="476471A7" w:rsidR="00AC3AA4" w:rsidRPr="00A93366" w:rsidRDefault="00AC3AA4" w:rsidP="00AC3AA4">
      <w:pPr>
        <w:pStyle w:val="opgavetitel"/>
      </w:pPr>
      <w:r w:rsidRPr="00A93366">
        <w:lastRenderedPageBreak/>
        <w:t xml:space="preserve">Opgave </w:t>
      </w:r>
      <w:r w:rsidR="00313A3C">
        <w:t>5</w:t>
      </w:r>
    </w:p>
    <w:p w14:paraId="71AE78FD" w14:textId="1BDFB19B" w:rsidR="00AC3AA4" w:rsidRDefault="00C2509D" w:rsidP="00AC3AA4">
      <w:pPr>
        <w:pStyle w:val="opgavekoptekst"/>
      </w:pPr>
      <w:r>
        <w:drawing>
          <wp:anchor distT="0" distB="0" distL="114300" distR="114300" simplePos="0" relativeHeight="251662336" behindDoc="0" locked="0" layoutInCell="1" allowOverlap="1" wp14:anchorId="3E5B0990" wp14:editId="537B2E68">
            <wp:simplePos x="0" y="0"/>
            <wp:positionH relativeFrom="column">
              <wp:posOffset>3957320</wp:posOffset>
            </wp:positionH>
            <wp:positionV relativeFrom="paragraph">
              <wp:posOffset>20320</wp:posOffset>
            </wp:positionV>
            <wp:extent cx="1980000" cy="1054800"/>
            <wp:effectExtent l="0" t="0" r="1270" b="0"/>
            <wp:wrapSquare wrapText="bothSides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0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AA4" w:rsidRPr="00A93366">
        <w:t xml:space="preserve">Van driehoek </w:t>
      </w:r>
      <w:r w:rsidR="00F05A69" w:rsidRPr="00F05A69">
        <w:rPr>
          <w:i/>
          <w:iCs/>
        </w:rPr>
        <w:t>ABC</w:t>
      </w:r>
      <w:r w:rsidR="00AC3AA4" w:rsidRPr="00A93366">
        <w:t xml:space="preserve"> is </w:t>
      </w:r>
      <w:r w:rsidR="00F05A69" w:rsidRPr="00F05A69">
        <w:rPr>
          <w:i/>
          <w:iCs/>
        </w:rPr>
        <w:t>AB</w:t>
      </w:r>
      <w:r w:rsidR="00F05A69">
        <w:t xml:space="preserve"> = 10</w:t>
      </w:r>
      <w:r w:rsidR="0093781A">
        <w:t xml:space="preserve"> en</w:t>
      </w:r>
      <w:r w:rsidR="00AC3AA4" w:rsidRPr="00A93366">
        <w:t xml:space="preserve"> </w:t>
      </w:r>
      <w:r w:rsidR="00F05A69" w:rsidRPr="00F05A69">
        <w:rPr>
          <w:i/>
          <w:iCs/>
        </w:rPr>
        <w:t>AC</w:t>
      </w:r>
      <w:r w:rsidR="00F05A69">
        <w:t xml:space="preserve"> = 6.</w:t>
      </w:r>
      <w:r w:rsidR="00F05A69">
        <w:br/>
      </w:r>
      <w:r w:rsidR="00AC3AA4" w:rsidRPr="00A93366">
        <w:t xml:space="preserve">Op </w:t>
      </w:r>
      <w:r w:rsidR="00F05A69" w:rsidRPr="00F05A69">
        <w:rPr>
          <w:i/>
          <w:iCs/>
        </w:rPr>
        <w:t>BC</w:t>
      </w:r>
      <w:r w:rsidR="00AC3AA4" w:rsidRPr="00A93366">
        <w:t xml:space="preserve"> ligt het punt </w:t>
      </w:r>
      <w:r w:rsidR="00F05A69" w:rsidRPr="00F05A69">
        <w:rPr>
          <w:i/>
          <w:iCs/>
        </w:rPr>
        <w:t>D</w:t>
      </w:r>
      <w:r w:rsidR="0093781A">
        <w:t xml:space="preserve"> waarbij </w:t>
      </w:r>
      <w:r w:rsidR="00F05A69" w:rsidRPr="00F05A69">
        <w:rPr>
          <w:i/>
          <w:iCs/>
        </w:rPr>
        <w:t>AD</w:t>
      </w:r>
      <w:r w:rsidR="00F05A69">
        <w:t xml:space="preserve"> = 8</w:t>
      </w:r>
      <w:r w:rsidR="0093781A">
        <w:t xml:space="preserve"> en </w:t>
      </w:r>
      <w:r w:rsidR="00F05A69" w:rsidRPr="00F05A69">
        <w:rPr>
          <w:i/>
          <w:iCs/>
        </w:rPr>
        <w:t>CD</w:t>
      </w:r>
      <w:r w:rsidR="00F05A69">
        <w:t xml:space="preserve"> = 5.</w:t>
      </w:r>
      <w:r w:rsidR="00F05A69">
        <w:br/>
      </w:r>
      <w:r w:rsidR="00AC3AA4" w:rsidRPr="00A93366">
        <w:t>Zie de figuur hiernaast.</w:t>
      </w:r>
    </w:p>
    <w:p w14:paraId="4D647DEA" w14:textId="190BAB92" w:rsidR="005649C1" w:rsidRDefault="005649C1" w:rsidP="00F27FD0">
      <w:pPr>
        <w:pStyle w:val="opgavekoptekst"/>
      </w:pPr>
      <w:r>
        <w:t xml:space="preserve">Om </w:t>
      </w:r>
      <w:r w:rsidR="00F05A69" w:rsidRPr="00F05A69">
        <w:rPr>
          <w:i/>
          <w:iCs/>
        </w:rPr>
        <w:t>BD</w:t>
      </w:r>
      <w:r>
        <w:t xml:space="preserve"> te berekenen</w:t>
      </w:r>
      <w:r w:rsidR="00F05A69">
        <w:t>,</w:t>
      </w:r>
      <w:r>
        <w:t xml:space="preserve"> kun je </w:t>
      </w:r>
      <w:r w:rsidR="00F05A69">
        <w:t>als volgt te werk gaan.</w:t>
      </w:r>
      <w:r w:rsidR="00F05A69">
        <w:br/>
      </w:r>
      <w:r w:rsidR="00F27FD0">
        <w:t xml:space="preserve">1 </w:t>
      </w:r>
      <w:r>
        <w:t xml:space="preserve">Bereken </w:t>
      </w:r>
      <w:r w:rsidR="000C3592" w:rsidRPr="000C3592">
        <w:rPr>
          <w:position w:val="-6"/>
        </w:rPr>
        <w:object w:dxaOrig="780" w:dyaOrig="279" w14:anchorId="6759BE98">
          <v:shape id="_x0000_i1036" type="#_x0000_t75" style="width:38.9pt;height:14.25pt" o:ole="">
            <v:imagedata r:id="rId34" o:title=""/>
          </v:shape>
          <o:OLEObject Type="Embed" ProgID="Equation.DSMT4" ShapeID="_x0000_i1036" DrawAspect="Content" ObjectID="_1804058938" r:id="rId35"/>
        </w:object>
      </w:r>
      <w:r w:rsidR="00F27FD0">
        <w:br/>
        <w:t xml:space="preserve">2 </w:t>
      </w:r>
      <w:r>
        <w:t xml:space="preserve">Bereken </w:t>
      </w:r>
      <w:r w:rsidR="000C3592" w:rsidRPr="000C3592">
        <w:rPr>
          <w:position w:val="-6"/>
        </w:rPr>
        <w:object w:dxaOrig="760" w:dyaOrig="279" w14:anchorId="78F1BE95">
          <v:shape id="_x0000_i1037" type="#_x0000_t75" style="width:38.5pt;height:14.25pt" o:ole="">
            <v:imagedata r:id="rId36" o:title=""/>
          </v:shape>
          <o:OLEObject Type="Embed" ProgID="Equation.DSMT4" ShapeID="_x0000_i1037" DrawAspect="Content" ObjectID="_1804058939" r:id="rId37"/>
        </w:object>
      </w:r>
      <w:r w:rsidR="00F27FD0">
        <w:br/>
        <w:t xml:space="preserve">3 </w:t>
      </w:r>
      <w:r>
        <w:t xml:space="preserve">Stel </w:t>
      </w:r>
      <w:r w:rsidR="00F05A69" w:rsidRPr="00F05A69">
        <w:rPr>
          <w:i/>
          <w:iCs/>
        </w:rPr>
        <w:t>BD</w:t>
      </w:r>
      <w:r w:rsidR="00F05A69">
        <w:t xml:space="preserve"> = </w:t>
      </w:r>
      <w:r w:rsidR="00F05A69" w:rsidRPr="00F05A69">
        <w:rPr>
          <w:i/>
          <w:iCs/>
        </w:rPr>
        <w:t>x</w:t>
      </w:r>
      <w:r>
        <w:t xml:space="preserve"> en pas de cosinusregel toe in driehoek </w:t>
      </w:r>
      <w:r w:rsidR="000C3592" w:rsidRPr="000C3592">
        <w:rPr>
          <w:position w:val="-6"/>
        </w:rPr>
        <w:object w:dxaOrig="760" w:dyaOrig="279" w14:anchorId="6D295383">
          <v:shape id="_x0000_i1038" type="#_x0000_t75" style="width:38.5pt;height:14.25pt" o:ole="">
            <v:imagedata r:id="rId38" o:title=""/>
          </v:shape>
          <o:OLEObject Type="Embed" ProgID="Equation.DSMT4" ShapeID="_x0000_i1038" DrawAspect="Content" ObjectID="_1804058940" r:id="rId39"/>
        </w:object>
      </w:r>
      <w:r w:rsidR="00F27FD0">
        <w:br/>
        <w:t xml:space="preserve">4 </w:t>
      </w:r>
      <w:r>
        <w:t xml:space="preserve">Bereken </w:t>
      </w:r>
      <w:r w:rsidR="00F05A69" w:rsidRPr="00F05A69">
        <w:rPr>
          <w:i/>
          <w:iCs/>
        </w:rPr>
        <w:t>BD</w:t>
      </w:r>
      <w:r>
        <w:t xml:space="preserve"> met de optie snijpunt van de GR.</w:t>
      </w:r>
    </w:p>
    <w:p w14:paraId="530CD4A3" w14:textId="2D22673F" w:rsidR="00415A0B" w:rsidRDefault="00083F0E" w:rsidP="00C2509D">
      <w:pPr>
        <w:pStyle w:val="opgavesubvraag"/>
      </w:pPr>
      <w:r>
        <w:rPr>
          <w:rStyle w:val="opgavepuntenaantal"/>
        </w:rPr>
        <w:t>6</w:t>
      </w:r>
      <w:r w:rsidR="00AC3AA4" w:rsidRPr="00A93366">
        <w:rPr>
          <w:rStyle w:val="opgavepuntenaantal"/>
        </w:rPr>
        <w:t>p</w:t>
      </w:r>
      <w:r w:rsidR="00AC3AA4" w:rsidRPr="00A93366">
        <w:tab/>
      </w:r>
      <w:r w:rsidR="0093781A">
        <w:t>B</w:t>
      </w:r>
      <w:r w:rsidR="00AC3AA4" w:rsidRPr="00A93366">
        <w:t xml:space="preserve">ereken </w:t>
      </w:r>
      <w:r w:rsidR="00F05A69" w:rsidRPr="00F05A69">
        <w:rPr>
          <w:i/>
          <w:iCs/>
        </w:rPr>
        <w:t>BD</w:t>
      </w:r>
      <w:r w:rsidR="00F05A69">
        <w:t>.</w:t>
      </w:r>
      <w:r w:rsidR="006C197C">
        <w:t xml:space="preserve"> Rond af op twee decimalen.</w:t>
      </w:r>
      <w:r w:rsidR="00C2509D" w:rsidRPr="00C2509D">
        <w:t xml:space="preserve"> </w:t>
      </w:r>
    </w:p>
    <w:p w14:paraId="2E0054B5" w14:textId="77777777" w:rsidR="00C2509D" w:rsidRDefault="00C2509D" w:rsidP="00C2509D">
      <w:pPr>
        <w:pStyle w:val="opgavesubvraag"/>
      </w:pPr>
    </w:p>
    <w:p w14:paraId="2E464CB4" w14:textId="77777777" w:rsidR="00AC3AA4" w:rsidRPr="00A93366" w:rsidRDefault="00AC3AA4" w:rsidP="00AC3AA4">
      <w:pPr>
        <w:pStyle w:val="opgavetitel"/>
      </w:pPr>
      <w:r w:rsidRPr="00A93366">
        <w:t xml:space="preserve">Opgave </w:t>
      </w:r>
      <w:r w:rsidR="00313A3C">
        <w:t>6</w:t>
      </w:r>
    </w:p>
    <w:p w14:paraId="59F966E9" w14:textId="77777777" w:rsidR="00AC3AA4" w:rsidRPr="00A93366" w:rsidRDefault="0093781A" w:rsidP="00AC3AA4">
      <w:pPr>
        <w:pStyle w:val="opgavekoptekst"/>
      </w:pPr>
      <w:r>
        <w:t>Herleid.</w:t>
      </w:r>
      <w:r w:rsidR="003B4277">
        <w:t xml:space="preserve"> Bij vraag b is </w:t>
      </w:r>
      <w:r w:rsidR="000C3592" w:rsidRPr="000C3592">
        <w:rPr>
          <w:position w:val="-6"/>
        </w:rPr>
        <w:object w:dxaOrig="600" w:dyaOrig="279" w14:anchorId="6575AC51">
          <v:shape id="_x0000_i1039" type="#_x0000_t75" style="width:30.05pt;height:14.25pt" o:ole="">
            <v:imagedata r:id="rId40" o:title=""/>
          </v:shape>
          <o:OLEObject Type="Embed" ProgID="Equation.DSMT4" ShapeID="_x0000_i1039" DrawAspect="Content" ObjectID="_1804058941" r:id="rId41"/>
        </w:object>
      </w:r>
    </w:p>
    <w:p w14:paraId="4FEDEA76" w14:textId="77777777" w:rsidR="00AC3AA4" w:rsidRPr="00A93366" w:rsidRDefault="003B4277" w:rsidP="00AC3AA4">
      <w:pPr>
        <w:pStyle w:val="opgavesubvraag"/>
      </w:pPr>
      <w:r>
        <w:rPr>
          <w:rStyle w:val="opgavepuntenaantal"/>
        </w:rPr>
        <w:t>2</w:t>
      </w:r>
      <w:r w:rsidR="00AC3AA4" w:rsidRPr="00A93366">
        <w:rPr>
          <w:rStyle w:val="opgavepuntenaantal"/>
        </w:rPr>
        <w:t>p</w:t>
      </w:r>
      <w:r w:rsidR="00AC3AA4" w:rsidRPr="00A93366">
        <w:tab/>
      </w:r>
      <w:r w:rsidR="00AC3AA4" w:rsidRPr="00A93366">
        <w:rPr>
          <w:rStyle w:val="opgaveletter"/>
        </w:rPr>
        <w:t>a</w:t>
      </w:r>
      <w:r w:rsidR="00AC3AA4" w:rsidRPr="00A93366">
        <w:tab/>
      </w:r>
      <w:r w:rsidR="000C3592" w:rsidRPr="000C3592">
        <w:rPr>
          <w:position w:val="-28"/>
        </w:rPr>
        <w:object w:dxaOrig="1140" w:dyaOrig="660" w14:anchorId="6E6096A2">
          <v:shape id="_x0000_i1040" type="#_x0000_t75" style="width:57pt;height:33.1pt" o:ole="">
            <v:imagedata r:id="rId42" o:title=""/>
          </v:shape>
          <o:OLEObject Type="Embed" ProgID="Equation.DSMT4" ShapeID="_x0000_i1040" DrawAspect="Content" ObjectID="_1804058942" r:id="rId43"/>
        </w:object>
      </w:r>
    </w:p>
    <w:p w14:paraId="75488755" w14:textId="77777777" w:rsidR="00145AF2" w:rsidRDefault="003B4277" w:rsidP="00415A0B">
      <w:pPr>
        <w:pStyle w:val="opgavesubvraag"/>
      </w:pPr>
      <w:r>
        <w:rPr>
          <w:rStyle w:val="opgavepuntenaantal"/>
        </w:rPr>
        <w:t>2</w:t>
      </w:r>
      <w:r w:rsidR="00AC3AA4" w:rsidRPr="00A93366">
        <w:rPr>
          <w:rStyle w:val="opgavepuntenaantal"/>
        </w:rPr>
        <w:t>p</w:t>
      </w:r>
      <w:r w:rsidR="00AC3AA4" w:rsidRPr="00A93366">
        <w:tab/>
      </w:r>
      <w:r w:rsidR="00AC3AA4" w:rsidRPr="00A93366">
        <w:rPr>
          <w:rStyle w:val="opgaveletter"/>
        </w:rPr>
        <w:t>b</w:t>
      </w:r>
      <w:r w:rsidR="00AC3AA4" w:rsidRPr="00A93366">
        <w:tab/>
      </w:r>
      <w:r w:rsidR="000C3592" w:rsidRPr="000C3592">
        <w:rPr>
          <w:position w:val="-8"/>
        </w:rPr>
        <w:object w:dxaOrig="1460" w:dyaOrig="400" w14:anchorId="0A7FC4AF">
          <v:shape id="_x0000_i1041" type="#_x0000_t75" style="width:72.75pt;height:20.4pt" o:ole="">
            <v:imagedata r:id="rId44" o:title=""/>
          </v:shape>
          <o:OLEObject Type="Embed" ProgID="Equation.DSMT4" ShapeID="_x0000_i1041" DrawAspect="Content" ObjectID="_1804058943" r:id="rId45"/>
        </w:object>
      </w:r>
    </w:p>
    <w:p w14:paraId="7A7CB93E" w14:textId="77777777" w:rsidR="0093781A" w:rsidRPr="00A93366" w:rsidRDefault="0093781A" w:rsidP="00415A0B">
      <w:pPr>
        <w:pStyle w:val="opgavekoptekst"/>
        <w:spacing w:before="120"/>
        <w:ind w:left="709"/>
      </w:pPr>
      <w:r>
        <w:t>Los exact op.</w:t>
      </w:r>
    </w:p>
    <w:p w14:paraId="1DDB78FC" w14:textId="77777777" w:rsidR="0093781A" w:rsidRPr="00A93366" w:rsidRDefault="00184303" w:rsidP="0093781A">
      <w:pPr>
        <w:pStyle w:val="opgavesubvraag"/>
      </w:pPr>
      <w:r>
        <w:rPr>
          <w:rStyle w:val="opgavepuntenaantal"/>
        </w:rPr>
        <w:t>2</w:t>
      </w:r>
      <w:r w:rsidR="0093781A" w:rsidRPr="00A93366">
        <w:rPr>
          <w:rStyle w:val="opgavepuntenaantal"/>
        </w:rPr>
        <w:t>p</w:t>
      </w:r>
      <w:r w:rsidR="0093781A" w:rsidRPr="00A93366">
        <w:tab/>
      </w:r>
      <w:r w:rsidR="0093781A">
        <w:rPr>
          <w:rStyle w:val="opgaveletter"/>
        </w:rPr>
        <w:t>c</w:t>
      </w:r>
      <w:r w:rsidR="0093781A" w:rsidRPr="00A93366">
        <w:tab/>
      </w:r>
      <w:r w:rsidR="000C3592" w:rsidRPr="000C3592">
        <w:rPr>
          <w:position w:val="-8"/>
        </w:rPr>
        <w:object w:dxaOrig="1579" w:dyaOrig="360" w14:anchorId="62A91C8D">
          <v:shape id="_x0000_i1042" type="#_x0000_t75" style="width:78.55pt;height:18.1pt" o:ole="">
            <v:imagedata r:id="rId46" o:title=""/>
          </v:shape>
          <o:OLEObject Type="Embed" ProgID="Equation.DSMT4" ShapeID="_x0000_i1042" DrawAspect="Content" ObjectID="_1804058944" r:id="rId47"/>
        </w:object>
      </w:r>
    </w:p>
    <w:p w14:paraId="07BD1FF6" w14:textId="77777777" w:rsidR="0093781A" w:rsidRDefault="00184303" w:rsidP="00415A0B">
      <w:pPr>
        <w:pStyle w:val="opgavesubvraag"/>
      </w:pPr>
      <w:r>
        <w:rPr>
          <w:rStyle w:val="opgavepuntenaantal"/>
        </w:rPr>
        <w:t>2</w:t>
      </w:r>
      <w:r w:rsidR="0093781A" w:rsidRPr="00A93366">
        <w:rPr>
          <w:rStyle w:val="opgavepuntenaantal"/>
        </w:rPr>
        <w:t>p</w:t>
      </w:r>
      <w:r w:rsidR="0093781A" w:rsidRPr="00A93366">
        <w:tab/>
      </w:r>
      <w:r w:rsidR="0093781A">
        <w:rPr>
          <w:rStyle w:val="opgaveletter"/>
        </w:rPr>
        <w:t>d</w:t>
      </w:r>
      <w:r w:rsidR="0093781A" w:rsidRPr="00A93366">
        <w:tab/>
      </w:r>
      <w:r w:rsidR="000C3592" w:rsidRPr="000C3592">
        <w:rPr>
          <w:position w:val="-6"/>
        </w:rPr>
        <w:object w:dxaOrig="1420" w:dyaOrig="340" w14:anchorId="0CB94928">
          <v:shape id="_x0000_i1043" type="#_x0000_t75" style="width:71.6pt;height:17.35pt" o:ole="">
            <v:imagedata r:id="rId48" o:title=""/>
          </v:shape>
          <o:OLEObject Type="Embed" ProgID="Equation.DSMT4" ShapeID="_x0000_i1043" DrawAspect="Content" ObjectID="_1804058945" r:id="rId49"/>
        </w:object>
      </w:r>
    </w:p>
    <w:p w14:paraId="7D7FCD9F" w14:textId="77777777" w:rsidR="00415A0B" w:rsidRPr="00415A0B" w:rsidRDefault="00415A0B" w:rsidP="00415A0B">
      <w:pPr>
        <w:pStyle w:val="opgavesubvraag"/>
      </w:pPr>
    </w:p>
    <w:p w14:paraId="2B0041E0" w14:textId="60BC2D85" w:rsidR="00AC3AA4" w:rsidRPr="00A93366" w:rsidRDefault="00AC3AA4" w:rsidP="00AC3AA4">
      <w:pPr>
        <w:pStyle w:val="opgavetitel"/>
      </w:pPr>
      <w:r w:rsidRPr="00A93366">
        <w:t xml:space="preserve">Opgave </w:t>
      </w:r>
      <w:r w:rsidR="00057159">
        <w:t>7</w:t>
      </w:r>
    </w:p>
    <w:p w14:paraId="43EC049E" w14:textId="68A2ABB2" w:rsidR="00AC3AA4" w:rsidRPr="00A93366" w:rsidRDefault="00C2509D" w:rsidP="00AC3AA4">
      <w:pPr>
        <w:pStyle w:val="opgavekoptekst"/>
      </w:pPr>
      <w:r>
        <w:drawing>
          <wp:anchor distT="0" distB="0" distL="114300" distR="114300" simplePos="0" relativeHeight="251664384" behindDoc="0" locked="0" layoutInCell="1" allowOverlap="1" wp14:anchorId="7BCCFBFE" wp14:editId="7084E940">
            <wp:simplePos x="0" y="0"/>
            <wp:positionH relativeFrom="column">
              <wp:posOffset>3795395</wp:posOffset>
            </wp:positionH>
            <wp:positionV relativeFrom="paragraph">
              <wp:posOffset>12700</wp:posOffset>
            </wp:positionV>
            <wp:extent cx="2141855" cy="996950"/>
            <wp:effectExtent l="0" t="0" r="0" b="0"/>
            <wp:wrapSquare wrapText="bothSides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AA4" w:rsidRPr="00A93366">
        <w:t xml:space="preserve">Gegeven is </w:t>
      </w:r>
      <w:r w:rsidR="0093781A">
        <w:t xml:space="preserve">het </w:t>
      </w:r>
      <w:r w:rsidR="00114BCB">
        <w:t xml:space="preserve">trapezium </w:t>
      </w:r>
      <w:r w:rsidR="00184303" w:rsidRPr="00184303">
        <w:rPr>
          <w:i/>
          <w:iCs/>
        </w:rPr>
        <w:t>ABCD</w:t>
      </w:r>
      <w:r w:rsidR="00AC3AA4" w:rsidRPr="00A93366">
        <w:t xml:space="preserve"> met </w:t>
      </w:r>
      <w:r w:rsidR="000C3592" w:rsidRPr="000C3592">
        <w:rPr>
          <w:position w:val="-6"/>
        </w:rPr>
        <w:object w:dxaOrig="960" w:dyaOrig="279" w14:anchorId="0B220B2D">
          <v:shape id="_x0000_i1044" type="#_x0000_t75" style="width:48.15pt;height:14.25pt" o:ole="">
            <v:imagedata r:id="rId51" o:title=""/>
          </v:shape>
          <o:OLEObject Type="Embed" ProgID="Equation.DSMT4" ShapeID="_x0000_i1044" DrawAspect="Content" ObjectID="_1804058946" r:id="rId52"/>
        </w:object>
      </w:r>
      <w:r w:rsidR="00AC3AA4" w:rsidRPr="00A93366">
        <w:t xml:space="preserve"> en </w:t>
      </w:r>
      <w:r w:rsidR="000C3592" w:rsidRPr="000C3592">
        <w:rPr>
          <w:position w:val="-6"/>
        </w:rPr>
        <w:object w:dxaOrig="1040" w:dyaOrig="279" w14:anchorId="34136BBB">
          <v:shape id="_x0000_i1045" type="#_x0000_t75" style="width:51.6pt;height:14.25pt" o:ole="">
            <v:imagedata r:id="rId53" o:title=""/>
          </v:shape>
          <o:OLEObject Type="Embed" ProgID="Equation.DSMT4" ShapeID="_x0000_i1045" DrawAspect="Content" ObjectID="_1804058947" r:id="rId54"/>
        </w:object>
      </w:r>
      <w:r w:rsidR="00AC3AA4" w:rsidRPr="00A93366">
        <w:t xml:space="preserve"> </w:t>
      </w:r>
      <w:r w:rsidR="0093781A">
        <w:t xml:space="preserve">Op </w:t>
      </w:r>
      <w:r w:rsidR="00184303" w:rsidRPr="00184303">
        <w:rPr>
          <w:i/>
          <w:iCs/>
        </w:rPr>
        <w:t>AB</w:t>
      </w:r>
      <w:r w:rsidR="0093781A">
        <w:t xml:space="preserve"> liggen de punten </w:t>
      </w:r>
      <w:r w:rsidR="00184303" w:rsidRPr="00184303">
        <w:rPr>
          <w:i/>
          <w:iCs/>
        </w:rPr>
        <w:t>E</w:t>
      </w:r>
      <w:r w:rsidR="0093781A">
        <w:t xml:space="preserve"> en </w:t>
      </w:r>
      <w:r w:rsidR="00184303" w:rsidRPr="00184303">
        <w:rPr>
          <w:i/>
          <w:iCs/>
        </w:rPr>
        <w:t>F</w:t>
      </w:r>
      <w:r w:rsidR="0093781A">
        <w:t xml:space="preserve"> waarbij </w:t>
      </w:r>
      <w:r w:rsidR="00A568E3">
        <w:rPr>
          <w:i/>
          <w:iCs/>
        </w:rPr>
        <w:t>CDEF</w:t>
      </w:r>
      <w:r w:rsidR="0093781A">
        <w:t xml:space="preserve"> een vierkant is. </w:t>
      </w:r>
      <w:r w:rsidR="00AC3AA4" w:rsidRPr="00A93366">
        <w:t>Zie de figuur hiernaast.</w:t>
      </w:r>
    </w:p>
    <w:p w14:paraId="5079FDDC" w14:textId="225E2CD0" w:rsidR="0093781A" w:rsidRPr="00A93366" w:rsidRDefault="003B4277" w:rsidP="0093781A">
      <w:pPr>
        <w:pStyle w:val="opgavesubvraag"/>
      </w:pPr>
      <w:r>
        <w:rPr>
          <w:rStyle w:val="opgavepuntenaantal"/>
        </w:rPr>
        <w:t>4</w:t>
      </w:r>
      <w:r w:rsidR="0093781A" w:rsidRPr="00A93366">
        <w:rPr>
          <w:rStyle w:val="opgavepuntenaantal"/>
        </w:rPr>
        <w:t>p</w:t>
      </w:r>
      <w:r w:rsidR="0093781A" w:rsidRPr="00A93366">
        <w:tab/>
      </w:r>
      <w:r w:rsidR="0093781A" w:rsidRPr="00A93366">
        <w:rPr>
          <w:rStyle w:val="opgaveletter"/>
        </w:rPr>
        <w:t>a</w:t>
      </w:r>
      <w:r w:rsidR="0093781A" w:rsidRPr="00A93366">
        <w:tab/>
      </w:r>
      <w:r w:rsidR="0093781A">
        <w:t xml:space="preserve">Neem </w:t>
      </w:r>
      <w:r w:rsidR="00184303" w:rsidRPr="00184303">
        <w:rPr>
          <w:i/>
          <w:iCs/>
        </w:rPr>
        <w:t>AD</w:t>
      </w:r>
      <w:r w:rsidR="00184303">
        <w:t xml:space="preserve"> = 4</w:t>
      </w:r>
      <w:r w:rsidR="0093781A">
        <w:t xml:space="preserve"> en bereken </w:t>
      </w:r>
      <w:r w:rsidR="00A568E3">
        <w:t xml:space="preserve">exact </w:t>
      </w:r>
      <w:r w:rsidR="0093781A">
        <w:t xml:space="preserve">de oppervlakte van </w:t>
      </w:r>
      <w:r w:rsidR="00184303" w:rsidRPr="00184303">
        <w:rPr>
          <w:i/>
          <w:iCs/>
        </w:rPr>
        <w:t>ABCD</w:t>
      </w:r>
      <w:r w:rsidR="00184303">
        <w:t>.</w:t>
      </w:r>
      <w:r w:rsidR="00083F0E">
        <w:t xml:space="preserve"> Herleid het antwoord zover mogelijk.</w:t>
      </w:r>
    </w:p>
    <w:p w14:paraId="730CC04E" w14:textId="51B35A79" w:rsidR="00AC3AA4" w:rsidRPr="00415A0B" w:rsidRDefault="00E10D1F" w:rsidP="00415A0B">
      <w:pPr>
        <w:pStyle w:val="opgavesubvraag"/>
      </w:pPr>
      <w:r>
        <w:rPr>
          <w:rStyle w:val="opgavepuntenaantal"/>
        </w:rPr>
        <w:t>4</w:t>
      </w:r>
      <w:r w:rsidR="0093781A" w:rsidRPr="00A93366">
        <w:rPr>
          <w:rStyle w:val="opgavepuntenaantal"/>
        </w:rPr>
        <w:t>p</w:t>
      </w:r>
      <w:r w:rsidR="0093781A" w:rsidRPr="00A93366">
        <w:tab/>
      </w:r>
      <w:r w:rsidR="0093781A">
        <w:rPr>
          <w:rStyle w:val="opgaveletter"/>
        </w:rPr>
        <w:t>b</w:t>
      </w:r>
      <w:r w:rsidR="0093781A" w:rsidRPr="00A93366">
        <w:tab/>
      </w:r>
      <w:r w:rsidR="0093781A">
        <w:t xml:space="preserve">Neem </w:t>
      </w:r>
      <w:r w:rsidR="00184303" w:rsidRPr="00184303">
        <w:rPr>
          <w:i/>
          <w:iCs/>
        </w:rPr>
        <w:t>AB</w:t>
      </w:r>
      <w:r w:rsidR="00184303">
        <w:t xml:space="preserve"> = 10</w:t>
      </w:r>
      <w:r w:rsidR="0093781A">
        <w:t xml:space="preserve"> en bereken</w:t>
      </w:r>
      <w:r w:rsidR="00A568E3">
        <w:t xml:space="preserve"> exact</w:t>
      </w:r>
      <w:r w:rsidR="0093781A">
        <w:t xml:space="preserve"> </w:t>
      </w:r>
      <w:r w:rsidR="00184303" w:rsidRPr="00184303">
        <w:rPr>
          <w:i/>
          <w:iCs/>
        </w:rPr>
        <w:t>AE</w:t>
      </w:r>
      <w:r w:rsidR="00184303">
        <w:t>.</w:t>
      </w:r>
      <w:r w:rsidR="00C2509D" w:rsidRPr="00C2509D">
        <w:t xml:space="preserve"> </w:t>
      </w:r>
    </w:p>
    <w:p w14:paraId="4B3A52F1" w14:textId="77777777" w:rsidR="00313A3C" w:rsidRDefault="00313A3C" w:rsidP="00AC3AA4">
      <w:pPr>
        <w:pStyle w:val="opgavevraag"/>
        <w:rPr>
          <w:b/>
        </w:rPr>
      </w:pPr>
    </w:p>
    <w:p w14:paraId="178CC2E4" w14:textId="77777777" w:rsidR="00E00AC1" w:rsidRPr="00A93366" w:rsidRDefault="00E00AC1" w:rsidP="00E00AC1">
      <w:pPr>
        <w:pStyle w:val="opgavetitel"/>
      </w:pPr>
      <w:r w:rsidRPr="00A93366">
        <w:t xml:space="preserve">Opgave </w:t>
      </w:r>
      <w:r w:rsidR="00313A3C">
        <w:t>8</w:t>
      </w:r>
    </w:p>
    <w:p w14:paraId="0E1D686B" w14:textId="69B0F5A2" w:rsidR="00E00AC1" w:rsidRPr="00A93366" w:rsidRDefault="00C2509D" w:rsidP="00E00AC1">
      <w:pPr>
        <w:pStyle w:val="opgavekoptekst"/>
      </w:pPr>
      <w:r>
        <w:drawing>
          <wp:anchor distT="0" distB="0" distL="114300" distR="114300" simplePos="0" relativeHeight="251666432" behindDoc="0" locked="0" layoutInCell="1" allowOverlap="1" wp14:anchorId="06F9B7EB" wp14:editId="24056142">
            <wp:simplePos x="0" y="0"/>
            <wp:positionH relativeFrom="column">
              <wp:posOffset>3872865</wp:posOffset>
            </wp:positionH>
            <wp:positionV relativeFrom="paragraph">
              <wp:posOffset>16510</wp:posOffset>
            </wp:positionV>
            <wp:extent cx="2066290" cy="1540510"/>
            <wp:effectExtent l="0" t="0" r="0" b="2540"/>
            <wp:wrapSquare wrapText="bothSides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AC1" w:rsidRPr="00A93366">
        <w:t xml:space="preserve">Gegeven </w:t>
      </w:r>
      <w:r w:rsidR="00E00AC1">
        <w:t>is</w:t>
      </w:r>
      <w:r w:rsidR="00E00AC1" w:rsidRPr="00A93366">
        <w:t xml:space="preserve"> de cirkel met middelpunt </w:t>
      </w:r>
      <w:r w:rsidR="00FB22FA" w:rsidRPr="00FB22FA">
        <w:rPr>
          <w:i/>
          <w:iCs/>
        </w:rPr>
        <w:t>M</w:t>
      </w:r>
      <w:r w:rsidR="00E00AC1" w:rsidRPr="00A93366">
        <w:t xml:space="preserve"> en straal </w:t>
      </w:r>
      <w:r w:rsidR="005649C1">
        <w:t>6</w:t>
      </w:r>
      <w:r w:rsidR="00E00AC1">
        <w:t xml:space="preserve">, het punt </w:t>
      </w:r>
      <w:r w:rsidR="00FB22FA" w:rsidRPr="00FB22FA">
        <w:rPr>
          <w:i/>
          <w:iCs/>
        </w:rPr>
        <w:t>N</w:t>
      </w:r>
      <w:r w:rsidR="00E00AC1">
        <w:t xml:space="preserve"> </w:t>
      </w:r>
      <w:r w:rsidR="0093781A">
        <w:t>op de</w:t>
      </w:r>
      <w:r w:rsidR="00E10D1F">
        <w:t>ze</w:t>
      </w:r>
      <w:r w:rsidR="0093781A">
        <w:t xml:space="preserve"> cirkel en de cirkel met middelpunt </w:t>
      </w:r>
      <w:r w:rsidR="00FB22FA" w:rsidRPr="00FB22FA">
        <w:rPr>
          <w:i/>
          <w:iCs/>
        </w:rPr>
        <w:t>N</w:t>
      </w:r>
      <w:r w:rsidR="0093781A">
        <w:t xml:space="preserve"> en straal </w:t>
      </w:r>
      <w:r w:rsidR="005649C1">
        <w:t>7</w:t>
      </w:r>
      <w:r w:rsidR="0093781A">
        <w:t xml:space="preserve">. De cirkels snijden elkaar in de punten </w:t>
      </w:r>
      <w:r w:rsidR="00FB22FA" w:rsidRPr="00FB22FA">
        <w:rPr>
          <w:i/>
          <w:iCs/>
        </w:rPr>
        <w:t>A</w:t>
      </w:r>
      <w:r w:rsidR="00E00AC1">
        <w:t xml:space="preserve"> en </w:t>
      </w:r>
      <w:r w:rsidR="00FB22FA" w:rsidRPr="00FB22FA">
        <w:rPr>
          <w:i/>
          <w:iCs/>
        </w:rPr>
        <w:t>B</w:t>
      </w:r>
      <w:r w:rsidR="00FB22FA">
        <w:t>.</w:t>
      </w:r>
      <w:r w:rsidR="0093781A">
        <w:t xml:space="preserve"> </w:t>
      </w:r>
      <w:r w:rsidR="00E00AC1" w:rsidRPr="00A93366">
        <w:t>Zie de figuur hiernaast.</w:t>
      </w:r>
    </w:p>
    <w:p w14:paraId="193B7E35" w14:textId="556ACC5E" w:rsidR="00E00AC1" w:rsidRPr="00A93366" w:rsidRDefault="00E00AC1" w:rsidP="00E00AC1">
      <w:pPr>
        <w:pStyle w:val="opgavekoptekst"/>
      </w:pPr>
      <w:r w:rsidRPr="00A93366">
        <w:t xml:space="preserve">Uit de gegevens volgt dat </w:t>
      </w:r>
      <w:r w:rsidR="000C3592" w:rsidRPr="000C3592">
        <w:rPr>
          <w:position w:val="-10"/>
        </w:rPr>
        <w:object w:dxaOrig="1560" w:dyaOrig="320" w14:anchorId="0C56F9F0">
          <v:shape id="_x0000_i1046" type="#_x0000_t75" style="width:78.15pt;height:15.8pt" o:ole="">
            <v:imagedata r:id="rId56" o:title=""/>
          </v:shape>
          <o:OLEObject Type="Embed" ProgID="Equation.DSMT4" ShapeID="_x0000_i1046" DrawAspect="Content" ObjectID="_1804058948" r:id="rId57"/>
        </w:object>
      </w:r>
    </w:p>
    <w:p w14:paraId="1A65669C" w14:textId="64B4260F" w:rsidR="00E00AC1" w:rsidRPr="00A93366" w:rsidRDefault="00E10D1F" w:rsidP="00E00AC1">
      <w:pPr>
        <w:pStyle w:val="opgavesubvraag"/>
      </w:pPr>
      <w:r>
        <w:rPr>
          <w:rStyle w:val="opgavepuntenaantal"/>
        </w:rPr>
        <w:t>2</w:t>
      </w:r>
      <w:r w:rsidR="00E00AC1" w:rsidRPr="00A93366">
        <w:rPr>
          <w:rStyle w:val="opgavepuntenaantal"/>
        </w:rPr>
        <w:t>p</w:t>
      </w:r>
      <w:r w:rsidR="00E00AC1" w:rsidRPr="00A93366">
        <w:tab/>
      </w:r>
      <w:r w:rsidR="00E00AC1" w:rsidRPr="00A93366">
        <w:rPr>
          <w:rStyle w:val="opgaveletter"/>
        </w:rPr>
        <w:t>a</w:t>
      </w:r>
      <w:r w:rsidR="00E00AC1" w:rsidRPr="00A93366">
        <w:tab/>
      </w:r>
      <w:r w:rsidR="00E00AC1">
        <w:t>Toon dit aan.</w:t>
      </w:r>
    </w:p>
    <w:p w14:paraId="3F1E40B8" w14:textId="3F743F66" w:rsidR="0042024A" w:rsidRDefault="003B4277" w:rsidP="00415A0B">
      <w:pPr>
        <w:pStyle w:val="opgavesubvraag"/>
      </w:pPr>
      <w:r>
        <w:rPr>
          <w:rStyle w:val="opgavepuntenaantal"/>
        </w:rPr>
        <w:t>6</w:t>
      </w:r>
      <w:r w:rsidR="00E00AC1" w:rsidRPr="00A93366">
        <w:rPr>
          <w:rStyle w:val="opgavepuntenaantal"/>
        </w:rPr>
        <w:t>p</w:t>
      </w:r>
      <w:r w:rsidR="00E00AC1" w:rsidRPr="00A93366">
        <w:tab/>
      </w:r>
      <w:r w:rsidR="00E00AC1">
        <w:rPr>
          <w:rStyle w:val="opgaveletter"/>
        </w:rPr>
        <w:t>b</w:t>
      </w:r>
      <w:r w:rsidR="00E00AC1" w:rsidRPr="00A93366">
        <w:tab/>
      </w:r>
      <w:r w:rsidR="00E00AC1">
        <w:t>Bereken de o</w:t>
      </w:r>
      <w:r w:rsidR="0093781A">
        <w:t xml:space="preserve">mtrek </w:t>
      </w:r>
      <w:r w:rsidR="00FB22FA">
        <w:t xml:space="preserve">van </w:t>
      </w:r>
      <w:r w:rsidR="00E00AC1">
        <w:t>het gebied dat wordt ingesloten door de cirkel</w:t>
      </w:r>
      <w:r w:rsidR="005649C1">
        <w:t>s</w:t>
      </w:r>
      <w:r w:rsidR="0093781A">
        <w:t xml:space="preserve">. </w:t>
      </w:r>
      <w:r w:rsidR="00E00AC1">
        <w:t>Rond af op twee decimalen.</w:t>
      </w:r>
      <w:r w:rsidR="00C2509D" w:rsidRPr="00C2509D">
        <w:t xml:space="preserve"> </w:t>
      </w:r>
    </w:p>
    <w:p w14:paraId="6501AB01" w14:textId="0C0A3070" w:rsidR="00884306" w:rsidRDefault="00884306">
      <w:pPr>
        <w:spacing w:line="240" w:lineRule="auto"/>
        <w:rPr>
          <w:szCs w:val="20"/>
        </w:rPr>
      </w:pPr>
      <w:r>
        <w:br w:type="page"/>
      </w:r>
    </w:p>
    <w:p w14:paraId="0C0B91E7" w14:textId="77777777" w:rsidR="00884306" w:rsidRPr="000271A6" w:rsidRDefault="00884306" w:rsidP="00884306">
      <w:pPr>
        <w:pStyle w:val="titeldocument"/>
        <w:ind w:left="0"/>
      </w:pPr>
      <w:r w:rsidRPr="000271A6">
        <w:lastRenderedPageBreak/>
        <w:t xml:space="preserve">Scorevoorstel </w:t>
      </w:r>
      <w:r>
        <w:t>oefentoets havo B</w:t>
      </w:r>
      <w:r w:rsidRPr="000271A6">
        <w:t xml:space="preserve"> deel </w:t>
      </w:r>
      <w:r>
        <w:t>1</w:t>
      </w:r>
    </w:p>
    <w:p w14:paraId="32E91134" w14:textId="77777777" w:rsidR="00884306" w:rsidRPr="000271A6" w:rsidRDefault="00884306" w:rsidP="00884306">
      <w:pPr>
        <w:pStyle w:val="titelhoofdstuk"/>
        <w:ind w:left="0"/>
      </w:pPr>
      <w:r w:rsidRPr="000271A6">
        <w:t xml:space="preserve">Hoofdstuk </w:t>
      </w:r>
      <w:r>
        <w:t>3</w:t>
      </w:r>
      <w:r w:rsidRPr="000271A6">
        <w:t xml:space="preserve"> </w:t>
      </w:r>
      <w:r>
        <w:t>Hoeken en afstanden</w:t>
      </w:r>
    </w:p>
    <w:p w14:paraId="3245B9E7" w14:textId="77777777" w:rsidR="00884306" w:rsidRPr="00A93366" w:rsidRDefault="00884306" w:rsidP="00884306">
      <w:pPr>
        <w:pStyle w:val="uitwerkingKTI-kop"/>
      </w:pPr>
      <w:r w:rsidRPr="00A93366">
        <w:t>In deze toets zijn de vragen gelabeld met K, T of I.</w:t>
      </w:r>
      <w:r w:rsidRPr="00A93366">
        <w:br/>
        <w:t>K = kennisvraag, T = toepassingsvraag, I = inzichtvraag</w:t>
      </w:r>
      <w:r w:rsidRPr="00A93366">
        <w:br/>
        <w:t xml:space="preserve">De toets bestaat uit </w:t>
      </w:r>
      <w:r>
        <w:t>vijftien</w:t>
      </w:r>
      <w:r w:rsidRPr="00A93366">
        <w:t xml:space="preserve"> vragen met in totaal </w:t>
      </w:r>
      <w:r>
        <w:t>47</w:t>
      </w:r>
      <w:r w:rsidRPr="00A93366">
        <w:t xml:space="preserve"> punten.</w:t>
      </w:r>
      <w:r w:rsidRPr="00A93366">
        <w:br/>
        <w:t xml:space="preserve">Er zijn </w:t>
      </w:r>
      <w:r>
        <w:t>drie</w:t>
      </w:r>
      <w:r w:rsidRPr="00A93366">
        <w:t xml:space="preserve"> K-vragen met in totaal </w:t>
      </w:r>
      <w:r>
        <w:t>3</w:t>
      </w:r>
      <w:r w:rsidRPr="00A93366">
        <w:t xml:space="preserve"> punten, </w:t>
      </w:r>
      <w:r>
        <w:t>tien</w:t>
      </w:r>
      <w:r w:rsidRPr="00A93366">
        <w:t xml:space="preserve"> T-vragen met in totaal </w:t>
      </w:r>
      <w:r>
        <w:t>34</w:t>
      </w:r>
      <w:r w:rsidRPr="00A93366">
        <w:t xml:space="preserve"> punten en</w:t>
      </w:r>
      <w:r w:rsidRPr="00A93366">
        <w:br/>
      </w:r>
      <w:r>
        <w:t>twee</w:t>
      </w:r>
      <w:r w:rsidRPr="00A93366">
        <w:t xml:space="preserve"> I-vragen met in totaal </w:t>
      </w:r>
      <w:r>
        <w:t>10</w:t>
      </w:r>
      <w:r w:rsidRPr="00A93366">
        <w:t xml:space="preserve"> punten.</w:t>
      </w:r>
    </w:p>
    <w:p w14:paraId="37F9ADBB" w14:textId="77777777" w:rsidR="00884306" w:rsidRPr="00A93366" w:rsidRDefault="00884306" w:rsidP="00884306"/>
    <w:p w14:paraId="008ABE79" w14:textId="77777777" w:rsidR="00884306" w:rsidRPr="000271A6" w:rsidRDefault="00884306" w:rsidP="00884306">
      <w:pPr>
        <w:pStyle w:val="uitwerkingtitel"/>
        <w:ind w:firstLine="0"/>
      </w:pPr>
      <w:r w:rsidRPr="000271A6">
        <w:t xml:space="preserve">opgave </w:t>
      </w:r>
      <w:r>
        <w:t>1</w:t>
      </w:r>
      <w:r w:rsidRPr="000271A6">
        <w:tab/>
        <w:t xml:space="preserve">totaal </w:t>
      </w:r>
      <w:r>
        <w:t>3</w:t>
      </w:r>
      <w:r w:rsidRPr="000271A6">
        <w:t>p</w:t>
      </w:r>
    </w:p>
    <w:p w14:paraId="65B9CBC5" w14:textId="77777777" w:rsidR="00884306" w:rsidRDefault="00884306" w:rsidP="00884306">
      <w:pPr>
        <w:pStyle w:val="uitwerkingsubvraag"/>
      </w:pPr>
      <w:r w:rsidRPr="00D946B2">
        <w:rPr>
          <w:rStyle w:val="uitwerkingKTI"/>
        </w:rPr>
        <w:t>K</w:t>
      </w:r>
      <w:r w:rsidRPr="00D946B2">
        <w:rPr>
          <w:rStyle w:val="uitwerkingKTI"/>
          <w:b/>
          <w:bCs w:val="0"/>
        </w:rPr>
        <w:tab/>
      </w:r>
      <w:r w:rsidRPr="00375EE4">
        <w:rPr>
          <w:rStyle w:val="uitwerkingletter"/>
          <w:lang w:val="nl-NL"/>
        </w:rPr>
        <w:t>a</w:t>
      </w:r>
      <w:r w:rsidRPr="00375EE4">
        <w:tab/>
      </w:r>
      <w:bookmarkStart w:id="0" w:name="MTBlankEqn"/>
      <w:r w:rsidRPr="00AB5A8E">
        <w:rPr>
          <w:position w:val="-12"/>
        </w:rPr>
        <w:object w:dxaOrig="2439" w:dyaOrig="360" w14:anchorId="70851ABE">
          <v:shape id="_x0000_i1047" type="#_x0000_t75" style="width:122.05pt;height:18.1pt" o:ole="">
            <v:imagedata r:id="rId58" o:title=""/>
          </v:shape>
          <o:OLEObject Type="Embed" ProgID="Equation.DSMT4" ShapeID="_x0000_i1047" DrawAspect="Content" ObjectID="_1804058949" r:id="rId59"/>
        </w:object>
      </w:r>
      <w:bookmarkEnd w:id="0"/>
      <w:r w:rsidRPr="00375EE4">
        <w:tab/>
      </w:r>
      <w:r>
        <w:t>1</w:t>
      </w:r>
      <w:r w:rsidRPr="00375EE4">
        <w:t>p</w:t>
      </w:r>
    </w:p>
    <w:p w14:paraId="23CB3E07" w14:textId="77777777" w:rsidR="00884306" w:rsidRDefault="00884306" w:rsidP="00884306">
      <w:pPr>
        <w:pStyle w:val="uitwerkingsubvraag"/>
      </w:pPr>
      <w:r w:rsidRPr="00D946B2">
        <w:rPr>
          <w:rStyle w:val="uitwerkingKTI"/>
        </w:rPr>
        <w:t>K</w:t>
      </w:r>
      <w:r>
        <w:rPr>
          <w:rStyle w:val="uitwerkingKTI"/>
        </w:rPr>
        <w:tab/>
      </w:r>
      <w:r>
        <w:rPr>
          <w:rStyle w:val="uitwerkingletter"/>
          <w:lang w:val="nl-NL"/>
        </w:rPr>
        <w:t>b</w:t>
      </w:r>
      <w:r w:rsidRPr="00375EE4">
        <w:tab/>
      </w:r>
      <w:r w:rsidRPr="00AB5A8E">
        <w:rPr>
          <w:position w:val="-6"/>
        </w:rPr>
        <w:object w:dxaOrig="1359" w:dyaOrig="279" w14:anchorId="3D5FD100">
          <v:shape id="_x0000_i1048" type="#_x0000_t75" style="width:67.75pt;height:13.85pt" o:ole="">
            <v:imagedata r:id="rId60" o:title=""/>
          </v:shape>
          <o:OLEObject Type="Embed" ProgID="Equation.DSMT4" ShapeID="_x0000_i1048" DrawAspect="Content" ObjectID="_1804058950" r:id="rId61"/>
        </w:object>
      </w:r>
      <w:r w:rsidRPr="00375EE4">
        <w:tab/>
      </w:r>
      <w:r>
        <w:t>1</w:t>
      </w:r>
      <w:r w:rsidRPr="00375EE4">
        <w:t>p</w:t>
      </w:r>
    </w:p>
    <w:p w14:paraId="47176257" w14:textId="77777777" w:rsidR="00884306" w:rsidRDefault="00884306" w:rsidP="00884306">
      <w:pPr>
        <w:pStyle w:val="uitwerkingsubvraag"/>
      </w:pPr>
      <w:r w:rsidRPr="00D946B2">
        <w:rPr>
          <w:rStyle w:val="uitwerkingKTI"/>
        </w:rPr>
        <w:t>K</w:t>
      </w:r>
      <w:r>
        <w:rPr>
          <w:rStyle w:val="uitwerkingKTI"/>
        </w:rPr>
        <w:tab/>
      </w:r>
      <w:r>
        <w:rPr>
          <w:rStyle w:val="uitwerkingletter"/>
          <w:lang w:val="nl-NL"/>
        </w:rPr>
        <w:t>c</w:t>
      </w:r>
      <w:r w:rsidRPr="00375EE4">
        <w:tab/>
      </w:r>
      <w:r w:rsidRPr="00AB5A8E">
        <w:rPr>
          <w:position w:val="-10"/>
        </w:rPr>
        <w:object w:dxaOrig="2940" w:dyaOrig="360" w14:anchorId="1FE1CF15">
          <v:shape id="_x0000_i1049" type="#_x0000_t75" style="width:147.1pt;height:18.1pt" o:ole="">
            <v:imagedata r:id="rId62" o:title=""/>
          </v:shape>
          <o:OLEObject Type="Embed" ProgID="Equation.DSMT4" ShapeID="_x0000_i1049" DrawAspect="Content" ObjectID="_1804058951" r:id="rId63"/>
        </w:object>
      </w:r>
      <w:r w:rsidRPr="00375EE4">
        <w:tab/>
      </w:r>
      <w:r>
        <w:t>1</w:t>
      </w:r>
      <w:r w:rsidRPr="00375EE4">
        <w:t>p</w:t>
      </w:r>
    </w:p>
    <w:p w14:paraId="67248E9A" w14:textId="77777777" w:rsidR="00884306" w:rsidRDefault="00884306" w:rsidP="00884306"/>
    <w:p w14:paraId="007F9279" w14:textId="77777777" w:rsidR="00884306" w:rsidRPr="000271A6" w:rsidRDefault="00884306" w:rsidP="00884306">
      <w:pPr>
        <w:pStyle w:val="uitwerkingtitel"/>
      </w:pPr>
      <w:r w:rsidRPr="00D946B2">
        <w:rPr>
          <w:rStyle w:val="uitwerkingKTI"/>
          <w:b w:val="0"/>
          <w:bCs/>
        </w:rPr>
        <w:t>T</w:t>
      </w:r>
      <w:r>
        <w:rPr>
          <w:rStyle w:val="uitwerkingKTI"/>
        </w:rPr>
        <w:tab/>
      </w:r>
      <w:r w:rsidRPr="000271A6">
        <w:t xml:space="preserve">opgave </w:t>
      </w:r>
      <w:r>
        <w:t>2</w:t>
      </w:r>
      <w:r w:rsidRPr="000271A6">
        <w:tab/>
        <w:t xml:space="preserve">totaal </w:t>
      </w:r>
      <w:r>
        <w:t>5</w:t>
      </w:r>
      <w:r w:rsidRPr="000271A6">
        <w:t>p</w:t>
      </w:r>
    </w:p>
    <w:p w14:paraId="3922EE58" w14:textId="77777777" w:rsidR="00884306" w:rsidRPr="000271A6" w:rsidRDefault="00884306" w:rsidP="00884306">
      <w:pPr>
        <w:pStyle w:val="uitwerkingvraag"/>
      </w:pPr>
      <w:r w:rsidRPr="00AB5A8E">
        <w:rPr>
          <w:position w:val="-24"/>
        </w:rPr>
        <w:object w:dxaOrig="1460" w:dyaOrig="620" w14:anchorId="34D2298D">
          <v:shape id="_x0000_i1050" type="#_x0000_t75" style="width:73.15pt;height:31.2pt" o:ole="">
            <v:imagedata r:id="rId64" o:title=""/>
          </v:shape>
          <o:OLEObject Type="Embed" ProgID="Equation.DSMT4" ShapeID="_x0000_i1050" DrawAspect="Content" ObjectID="_1804058952" r:id="rId65"/>
        </w:object>
      </w:r>
      <w:r>
        <w:t xml:space="preserve"> dus </w:t>
      </w:r>
      <w:r w:rsidRPr="00AB5A8E">
        <w:rPr>
          <w:position w:val="-10"/>
        </w:rPr>
        <w:object w:dxaOrig="2380" w:dyaOrig="320" w14:anchorId="7D90E6A7">
          <v:shape id="_x0000_i1051" type="#_x0000_t75" style="width:118.6pt;height:16.15pt" o:ole="">
            <v:imagedata r:id="rId66" o:title=""/>
          </v:shape>
          <o:OLEObject Type="Embed" ProgID="Equation.DSMT4" ShapeID="_x0000_i1051" DrawAspect="Content" ObjectID="_1804058953" r:id="rId67"/>
        </w:object>
      </w:r>
      <w:r w:rsidRPr="000271A6">
        <w:tab/>
      </w:r>
      <w:r>
        <w:t>1</w:t>
      </w:r>
      <w:r w:rsidRPr="000271A6">
        <w:t>p</w:t>
      </w:r>
      <w:r>
        <w:br/>
      </w:r>
      <w:r w:rsidRPr="00AB5A8E">
        <w:rPr>
          <w:position w:val="-12"/>
        </w:rPr>
        <w:object w:dxaOrig="2140" w:dyaOrig="360" w14:anchorId="3AED8C1B">
          <v:shape id="_x0000_i1052" type="#_x0000_t75" style="width:106.65pt;height:18.1pt" o:ole="">
            <v:imagedata r:id="rId68" o:title=""/>
          </v:shape>
          <o:OLEObject Type="Embed" ProgID="Equation.DSMT4" ShapeID="_x0000_i1052" DrawAspect="Content" ObjectID="_1804058954" r:id="rId69"/>
        </w:object>
      </w:r>
      <w:r>
        <w:tab/>
      </w:r>
      <w:proofErr w:type="spellStart"/>
      <w:r>
        <w:t>1p</w:t>
      </w:r>
      <w:proofErr w:type="spellEnd"/>
      <w:r>
        <w:br/>
      </w:r>
      <w:r w:rsidRPr="00AB5A8E">
        <w:rPr>
          <w:position w:val="-24"/>
        </w:rPr>
        <w:object w:dxaOrig="1500" w:dyaOrig="620" w14:anchorId="4624AFF7">
          <v:shape id="_x0000_i1053" type="#_x0000_t75" style="width:75.1pt;height:31.2pt" o:ole="">
            <v:imagedata r:id="rId70" o:title=""/>
          </v:shape>
          <o:OLEObject Type="Embed" ProgID="Equation.DSMT4" ShapeID="_x0000_i1053" DrawAspect="Content" ObjectID="_1804058955" r:id="rId71"/>
        </w:object>
      </w:r>
      <w:r>
        <w:t xml:space="preserve"> dus </w:t>
      </w:r>
      <w:r w:rsidRPr="00AB5A8E">
        <w:rPr>
          <w:position w:val="-10"/>
        </w:rPr>
        <w:object w:dxaOrig="2439" w:dyaOrig="320" w14:anchorId="087F6D80">
          <v:shape id="_x0000_i1054" type="#_x0000_t75" style="width:122.05pt;height:16.15pt" o:ole="">
            <v:imagedata r:id="rId72" o:title=""/>
          </v:shape>
          <o:OLEObject Type="Embed" ProgID="Equation.DSMT4" ShapeID="_x0000_i1054" DrawAspect="Content" ObjectID="_1804058956" r:id="rId73"/>
        </w:object>
      </w:r>
      <w:r>
        <w:tab/>
        <w:t>1</w:t>
      </w:r>
      <w:r w:rsidRPr="000271A6">
        <w:t>p</w:t>
      </w:r>
      <w:r>
        <w:br/>
      </w:r>
      <w:r w:rsidRPr="00AB5A8E">
        <w:rPr>
          <w:position w:val="-28"/>
        </w:rPr>
        <w:object w:dxaOrig="2060" w:dyaOrig="660" w14:anchorId="1B988804">
          <v:shape id="_x0000_i1055" type="#_x0000_t75" style="width:102.8pt;height:33.1pt" o:ole="">
            <v:imagedata r:id="rId74" o:title=""/>
          </v:shape>
          <o:OLEObject Type="Embed" ProgID="Equation.DSMT4" ShapeID="_x0000_i1055" DrawAspect="Content" ObjectID="_1804058957" r:id="rId75"/>
        </w:object>
      </w:r>
      <w:r>
        <w:t xml:space="preserve"> geeft </w:t>
      </w:r>
      <w:r w:rsidRPr="00AB5A8E">
        <w:rPr>
          <w:position w:val="-10"/>
        </w:rPr>
        <w:object w:dxaOrig="1780" w:dyaOrig="320" w14:anchorId="45A6C3FD">
          <v:shape id="_x0000_i1056" type="#_x0000_t75" style="width:88.95pt;height:16.15pt" o:ole="">
            <v:imagedata r:id="rId76" o:title=""/>
          </v:shape>
          <o:OLEObject Type="Embed" ProgID="Equation.DSMT4" ShapeID="_x0000_i1056" DrawAspect="Content" ObjectID="_1804058958" r:id="rId77"/>
        </w:object>
      </w:r>
      <w:r w:rsidRPr="000271A6">
        <w:tab/>
      </w:r>
      <w:r>
        <w:t>1</w:t>
      </w:r>
      <w:r w:rsidRPr="000271A6">
        <w:t>p</w:t>
      </w:r>
      <w:r>
        <w:br/>
      </w:r>
      <w:r w:rsidRPr="00AB5A8E">
        <w:rPr>
          <w:position w:val="-10"/>
        </w:rPr>
        <w:object w:dxaOrig="3019" w:dyaOrig="320" w14:anchorId="29B9A624">
          <v:shape id="_x0000_i1057" type="#_x0000_t75" style="width:151.3pt;height:16.15pt" o:ole="">
            <v:imagedata r:id="rId78" o:title=""/>
          </v:shape>
          <o:OLEObject Type="Embed" ProgID="Equation.DSMT4" ShapeID="_x0000_i1057" DrawAspect="Content" ObjectID="_1804058959" r:id="rId79"/>
        </w:object>
      </w:r>
      <w:r w:rsidRPr="000271A6">
        <w:tab/>
      </w:r>
      <w:proofErr w:type="spellStart"/>
      <w:r>
        <w:t>1</w:t>
      </w:r>
      <w:r w:rsidRPr="000271A6">
        <w:t>p</w:t>
      </w:r>
      <w:proofErr w:type="spellEnd"/>
    </w:p>
    <w:p w14:paraId="0C1E7D44" w14:textId="77777777" w:rsidR="00884306" w:rsidRDefault="00884306" w:rsidP="00884306">
      <w:pPr>
        <w:spacing w:line="240" w:lineRule="auto"/>
      </w:pPr>
    </w:p>
    <w:p w14:paraId="08B849BC" w14:textId="77777777" w:rsidR="00884306" w:rsidRPr="000271A6" w:rsidRDefault="00884306" w:rsidP="00884306">
      <w:pPr>
        <w:pStyle w:val="uitwerkingtitel"/>
      </w:pPr>
      <w:r w:rsidRPr="00D946B2">
        <w:rPr>
          <w:rStyle w:val="uitwerkingKTI"/>
          <w:b w:val="0"/>
          <w:bCs/>
        </w:rPr>
        <w:t>I</w:t>
      </w:r>
      <w:r>
        <w:rPr>
          <w:rStyle w:val="uitwerkingKTI"/>
        </w:rPr>
        <w:tab/>
      </w:r>
      <w:r w:rsidRPr="000271A6">
        <w:t xml:space="preserve">opgave </w:t>
      </w:r>
      <w:r>
        <w:t>3</w:t>
      </w:r>
      <w:r w:rsidRPr="000271A6">
        <w:tab/>
        <w:t xml:space="preserve">totaal </w:t>
      </w:r>
      <w:r>
        <w:t>4</w:t>
      </w:r>
      <w:r w:rsidRPr="000271A6">
        <w:t>p</w:t>
      </w:r>
    </w:p>
    <w:p w14:paraId="20F17556" w14:textId="77777777" w:rsidR="00884306" w:rsidRPr="000271A6" w:rsidRDefault="00884306" w:rsidP="00884306">
      <w:pPr>
        <w:pStyle w:val="uitwerkingvraag"/>
      </w:pPr>
      <w:r w:rsidRPr="00AB5A8E">
        <w:rPr>
          <w:position w:val="-32"/>
        </w:rPr>
        <w:object w:dxaOrig="3100" w:dyaOrig="760" w14:anchorId="522775C3">
          <v:shape id="_x0000_i1058" type="#_x0000_t75" style="width:154.8pt;height:37.75pt" o:ole="">
            <v:imagedata r:id="rId80" o:title=""/>
          </v:shape>
          <o:OLEObject Type="Embed" ProgID="Equation.DSMT4" ShapeID="_x0000_i1058" DrawAspect="Content" ObjectID="_1804058960" r:id="rId81"/>
        </w:object>
      </w:r>
      <w:r>
        <w:tab/>
        <w:t>1</w:t>
      </w:r>
      <w:r w:rsidRPr="000271A6">
        <w:t>p</w:t>
      </w:r>
      <w:r>
        <w:br/>
      </w:r>
      <w:r w:rsidRPr="00AB5A8E">
        <w:rPr>
          <w:position w:val="-32"/>
        </w:rPr>
        <w:object w:dxaOrig="3580" w:dyaOrig="760" w14:anchorId="4EDDAD01">
          <v:shape id="_x0000_i1059" type="#_x0000_t75" style="width:178.65pt;height:37.75pt" o:ole="">
            <v:imagedata r:id="rId82" o:title=""/>
          </v:shape>
          <o:OLEObject Type="Embed" ProgID="Equation.DSMT4" ShapeID="_x0000_i1059" DrawAspect="Content" ObjectID="_1804058961" r:id="rId83"/>
        </w:object>
      </w:r>
      <w:r>
        <w:tab/>
      </w:r>
      <w:proofErr w:type="spellStart"/>
      <w:r>
        <w:t>1</w:t>
      </w:r>
      <w:r w:rsidRPr="000271A6">
        <w:t>p</w:t>
      </w:r>
      <w:proofErr w:type="spellEnd"/>
      <w:r>
        <w:br/>
      </w:r>
      <w:r w:rsidRPr="00AB5A8E">
        <w:rPr>
          <w:position w:val="-10"/>
        </w:rPr>
        <w:object w:dxaOrig="1280" w:dyaOrig="320" w14:anchorId="2942E02C">
          <v:shape id="_x0000_i1060" type="#_x0000_t75" style="width:63.55pt;height:16.15pt" o:ole="">
            <v:imagedata r:id="rId84" o:title=""/>
          </v:shape>
          <o:OLEObject Type="Embed" ProgID="Equation.DSMT4" ShapeID="_x0000_i1060" DrawAspect="Content" ObjectID="_1804058962" r:id="rId85"/>
        </w:object>
      </w:r>
      <w:r>
        <w:t xml:space="preserve"> geeft </w:t>
      </w:r>
      <w:r w:rsidRPr="00AB5A8E">
        <w:rPr>
          <w:position w:val="-6"/>
        </w:rPr>
        <w:object w:dxaOrig="1560" w:dyaOrig="320" w14:anchorId="059EC58A">
          <v:shape id="_x0000_i1061" type="#_x0000_t75" style="width:78.15pt;height:16.15pt" o:ole="">
            <v:imagedata r:id="rId86" o:title=""/>
          </v:shape>
          <o:OLEObject Type="Embed" ProgID="Equation.DSMT4" ShapeID="_x0000_i1061" DrawAspect="Content" ObjectID="_1804058963" r:id="rId87"/>
        </w:object>
      </w:r>
      <w:r>
        <w:tab/>
        <w:t>1</w:t>
      </w:r>
      <w:r w:rsidRPr="000271A6">
        <w:t>p</w:t>
      </w:r>
      <w:r>
        <w:br/>
      </w:r>
      <w:r w:rsidRPr="00312056">
        <w:rPr>
          <w:position w:val="-10"/>
        </w:rPr>
        <w:object w:dxaOrig="2640" w:dyaOrig="320" w14:anchorId="370CF289">
          <v:shape id="_x0000_i1062" type="#_x0000_t75" style="width:132.05pt;height:16.15pt" o:ole="">
            <v:imagedata r:id="rId88" o:title=""/>
          </v:shape>
          <o:OLEObject Type="Embed" ProgID="Equation.DSMT4" ShapeID="_x0000_i1062" DrawAspect="Content" ObjectID="_1804058964" r:id="rId89"/>
        </w:object>
      </w:r>
      <w:r>
        <w:t xml:space="preserve"> dus </w:t>
      </w:r>
      <w:r w:rsidRPr="00AB5A8E">
        <w:rPr>
          <w:position w:val="-6"/>
        </w:rPr>
        <w:object w:dxaOrig="760" w:dyaOrig="279" w14:anchorId="06C13C7A">
          <v:shape id="_x0000_i1063" type="#_x0000_t75" style="width:37.75pt;height:13.85pt" o:ole="">
            <v:imagedata r:id="rId90" o:title=""/>
          </v:shape>
          <o:OLEObject Type="Embed" ProgID="Equation.DSMT4" ShapeID="_x0000_i1063" DrawAspect="Content" ObjectID="_1804058965" r:id="rId91"/>
        </w:object>
      </w:r>
      <w:r w:rsidRPr="000271A6">
        <w:tab/>
      </w:r>
      <w:r>
        <w:t>1</w:t>
      </w:r>
      <w:r w:rsidRPr="000271A6">
        <w:t>p</w:t>
      </w:r>
    </w:p>
    <w:p w14:paraId="6A2F1505" w14:textId="77777777" w:rsidR="00884306" w:rsidRDefault="00884306" w:rsidP="00884306">
      <w:pPr>
        <w:spacing w:line="240" w:lineRule="auto"/>
      </w:pPr>
    </w:p>
    <w:p w14:paraId="2B46442C" w14:textId="77777777" w:rsidR="00884306" w:rsidRPr="000271A6" w:rsidRDefault="00884306" w:rsidP="00884306">
      <w:pPr>
        <w:pStyle w:val="uitwerkingtitel"/>
      </w:pPr>
      <w:r w:rsidRPr="00D946B2">
        <w:rPr>
          <w:rStyle w:val="uitwerkingKTI"/>
          <w:b w:val="0"/>
          <w:bCs/>
        </w:rPr>
        <w:t>T</w:t>
      </w:r>
      <w:r>
        <w:rPr>
          <w:rStyle w:val="uitwerkingKTI"/>
        </w:rPr>
        <w:tab/>
      </w:r>
      <w:r w:rsidRPr="000271A6">
        <w:t xml:space="preserve">opgave </w:t>
      </w:r>
      <w:r>
        <w:t>4</w:t>
      </w:r>
      <w:r w:rsidRPr="000271A6">
        <w:tab/>
        <w:t xml:space="preserve">totaal </w:t>
      </w:r>
      <w:r>
        <w:t>5</w:t>
      </w:r>
      <w:r w:rsidRPr="000271A6">
        <w:t>p</w:t>
      </w:r>
    </w:p>
    <w:p w14:paraId="41B22047" w14:textId="77777777" w:rsidR="00884306" w:rsidRPr="000271A6" w:rsidRDefault="00884306" w:rsidP="00884306">
      <w:pPr>
        <w:pStyle w:val="uitwerkingvraag"/>
      </w:pPr>
      <w:r w:rsidRPr="00AB5A8E">
        <w:rPr>
          <w:position w:val="-6"/>
        </w:rPr>
        <w:object w:dxaOrig="2740" w:dyaOrig="279" w14:anchorId="3E39CB78">
          <v:shape id="_x0000_i1064" type="#_x0000_t75" style="width:137.45pt;height:13.85pt" o:ole="">
            <v:imagedata r:id="rId92" o:title=""/>
          </v:shape>
          <o:OLEObject Type="Embed" ProgID="Equation.DSMT4" ShapeID="_x0000_i1064" DrawAspect="Content" ObjectID="_1804058966" r:id="rId93"/>
        </w:object>
      </w:r>
      <w:r>
        <w:tab/>
        <w:t>1p</w:t>
      </w:r>
      <w:r>
        <w:br/>
        <w:t xml:space="preserve">de sinusregel geeft </w:t>
      </w:r>
      <w:r w:rsidRPr="00962337">
        <w:rPr>
          <w:position w:val="-28"/>
        </w:rPr>
        <w:object w:dxaOrig="1920" w:dyaOrig="660" w14:anchorId="4A3F8872">
          <v:shape id="_x0000_i1065" type="#_x0000_t75" style="width:95.85pt;height:33.1pt" o:ole="">
            <v:imagedata r:id="rId94" o:title=""/>
          </v:shape>
          <o:OLEObject Type="Embed" ProgID="Equation.DSMT4" ShapeID="_x0000_i1065" DrawAspect="Content" ObjectID="_1804058967" r:id="rId95"/>
        </w:object>
      </w:r>
      <w:r w:rsidRPr="000271A6">
        <w:tab/>
      </w:r>
      <w:r>
        <w:t>1</w:t>
      </w:r>
      <w:r w:rsidRPr="000271A6">
        <w:t>p</w:t>
      </w:r>
      <w:r>
        <w:br/>
      </w:r>
      <w:r w:rsidRPr="00AB5A8E">
        <w:rPr>
          <w:position w:val="-28"/>
        </w:rPr>
        <w:object w:dxaOrig="2500" w:dyaOrig="660" w14:anchorId="02624CB1">
          <v:shape id="_x0000_i1066" type="#_x0000_t75" style="width:124.75pt;height:33.1pt" o:ole="">
            <v:imagedata r:id="rId96" o:title=""/>
          </v:shape>
          <o:OLEObject Type="Embed" ProgID="Equation.DSMT4" ShapeID="_x0000_i1066" DrawAspect="Content" ObjectID="_1804058968" r:id="rId97"/>
        </w:object>
      </w:r>
      <w:r w:rsidRPr="000271A6">
        <w:tab/>
      </w:r>
      <w:proofErr w:type="spellStart"/>
      <w:r>
        <w:t>1</w:t>
      </w:r>
      <w:r w:rsidRPr="000271A6">
        <w:t>p</w:t>
      </w:r>
      <w:proofErr w:type="spellEnd"/>
      <w:r>
        <w:br/>
      </w:r>
      <w:r w:rsidRPr="00AB5A8E">
        <w:rPr>
          <w:position w:val="-6"/>
        </w:rPr>
        <w:object w:dxaOrig="400" w:dyaOrig="279" w14:anchorId="1024DC86">
          <v:shape id="_x0000_i1067" type="#_x0000_t75" style="width:19.65pt;height:13.85pt" o:ole="">
            <v:imagedata r:id="rId98" o:title=""/>
          </v:shape>
          <o:OLEObject Type="Embed" ProgID="Equation.DSMT4" ShapeID="_x0000_i1067" DrawAspect="Content" ObjectID="_1804058969" r:id="rId99"/>
        </w:object>
      </w:r>
      <w:r>
        <w:t xml:space="preserve"> is de hoogtelijn uit </w:t>
      </w:r>
      <w:r w:rsidRPr="00AB5A8E">
        <w:rPr>
          <w:position w:val="-6"/>
        </w:rPr>
        <w:object w:dxaOrig="240" w:dyaOrig="279" w14:anchorId="712CB953">
          <v:shape id="_x0000_i1068" type="#_x0000_t75" style="width:11.95pt;height:13.85pt" o:ole="">
            <v:imagedata r:id="rId100" o:title=""/>
          </v:shape>
          <o:OLEObject Type="Embed" ProgID="Equation.DSMT4" ShapeID="_x0000_i1068" DrawAspect="Content" ObjectID="_1804058970" r:id="rId101"/>
        </w:object>
      </w:r>
      <w:r>
        <w:br/>
      </w:r>
      <w:r w:rsidRPr="00AB5A8E">
        <w:rPr>
          <w:position w:val="-24"/>
        </w:rPr>
        <w:object w:dxaOrig="1460" w:dyaOrig="620" w14:anchorId="5BCEA248">
          <v:shape id="_x0000_i1069" type="#_x0000_t75" style="width:73.15pt;height:31.2pt" o:ole="">
            <v:imagedata r:id="rId102" o:title=""/>
          </v:shape>
          <o:OLEObject Type="Embed" ProgID="Equation.DSMT4" ShapeID="_x0000_i1069" DrawAspect="Content" ObjectID="_1804058971" r:id="rId103"/>
        </w:object>
      </w:r>
      <w:r>
        <w:t xml:space="preserve"> dus </w:t>
      </w:r>
      <w:r w:rsidRPr="00AB5A8E">
        <w:rPr>
          <w:position w:val="-10"/>
        </w:rPr>
        <w:object w:dxaOrig="2460" w:dyaOrig="320" w14:anchorId="21348B2F">
          <v:shape id="_x0000_i1070" type="#_x0000_t75" style="width:122.8pt;height:16.15pt" o:ole="">
            <v:imagedata r:id="rId104" o:title=""/>
          </v:shape>
          <o:OLEObject Type="Embed" ProgID="Equation.DSMT4" ShapeID="_x0000_i1070" DrawAspect="Content" ObjectID="_1804058972" r:id="rId105"/>
        </w:object>
      </w:r>
      <w:r w:rsidRPr="000271A6">
        <w:tab/>
      </w:r>
      <w:r>
        <w:t>1</w:t>
      </w:r>
      <w:r w:rsidRPr="000271A6">
        <w:t>p</w:t>
      </w:r>
      <w:r>
        <w:br/>
      </w:r>
      <w:r w:rsidRPr="00AB5A8E">
        <w:rPr>
          <w:position w:val="-12"/>
        </w:rPr>
        <w:object w:dxaOrig="3580" w:dyaOrig="360" w14:anchorId="77CC5A8B">
          <v:shape id="_x0000_i1071" type="#_x0000_t75" style="width:179.05pt;height:18.1pt" o:ole="">
            <v:imagedata r:id="rId106" o:title=""/>
          </v:shape>
          <o:OLEObject Type="Embed" ProgID="Equation.DSMT4" ShapeID="_x0000_i1071" DrawAspect="Content" ObjectID="_1804058973" r:id="rId107"/>
        </w:object>
      </w:r>
      <w:r w:rsidRPr="000271A6">
        <w:tab/>
      </w:r>
      <w:proofErr w:type="spellStart"/>
      <w:r>
        <w:t>1</w:t>
      </w:r>
      <w:r w:rsidRPr="000271A6">
        <w:t>p</w:t>
      </w:r>
      <w:proofErr w:type="spellEnd"/>
    </w:p>
    <w:p w14:paraId="698D2AE4" w14:textId="77777777" w:rsidR="00884306" w:rsidRDefault="00884306" w:rsidP="00884306">
      <w:pPr>
        <w:spacing w:line="240" w:lineRule="auto"/>
        <w:rPr>
          <w:rStyle w:val="uitwerkingKTI"/>
          <w:b/>
          <w:bCs w:val="0"/>
          <w:caps/>
        </w:rPr>
      </w:pPr>
      <w:r>
        <w:rPr>
          <w:rStyle w:val="uitwerkingKTI"/>
        </w:rPr>
        <w:br w:type="page"/>
      </w:r>
    </w:p>
    <w:p w14:paraId="67B36AA1" w14:textId="77777777" w:rsidR="00884306" w:rsidRPr="000271A6" w:rsidRDefault="00884306" w:rsidP="00884306">
      <w:pPr>
        <w:pStyle w:val="uitwerkingtitel"/>
        <w:ind w:hanging="426"/>
      </w:pPr>
      <w:r w:rsidRPr="00D551F4">
        <w:rPr>
          <w:rStyle w:val="uitwerkingKTI"/>
          <w:b w:val="0"/>
          <w:bCs/>
        </w:rPr>
        <w:lastRenderedPageBreak/>
        <w:t>T</w:t>
      </w:r>
      <w:r>
        <w:rPr>
          <w:rStyle w:val="uitwerkingKTI"/>
        </w:rPr>
        <w:tab/>
      </w:r>
      <w:r w:rsidRPr="000271A6">
        <w:t xml:space="preserve">opgave </w:t>
      </w:r>
      <w:r>
        <w:t>5</w:t>
      </w:r>
      <w:r w:rsidRPr="000271A6">
        <w:tab/>
        <w:t xml:space="preserve">totaal </w:t>
      </w:r>
      <w:r>
        <w:t>6</w:t>
      </w:r>
      <w:r w:rsidRPr="000271A6">
        <w:t>p</w:t>
      </w:r>
    </w:p>
    <w:p w14:paraId="690EA1B7" w14:textId="77777777" w:rsidR="00884306" w:rsidRDefault="00884306" w:rsidP="00884306">
      <w:pPr>
        <w:pStyle w:val="uitwerkingsubvraag"/>
        <w:tabs>
          <w:tab w:val="clear" w:pos="0"/>
        </w:tabs>
        <w:ind w:left="0" w:firstLine="0"/>
      </w:pPr>
      <w:r>
        <w:t xml:space="preserve">de cosinusregel in </w:t>
      </w:r>
      <w:r w:rsidRPr="00AB5A8E">
        <w:rPr>
          <w:position w:val="-6"/>
        </w:rPr>
        <w:object w:dxaOrig="740" w:dyaOrig="279" w14:anchorId="75BA89D8">
          <v:shape id="_x0000_i1072" type="#_x0000_t75" style="width:37.35pt;height:13.85pt" o:ole="">
            <v:imagedata r:id="rId108" o:title=""/>
          </v:shape>
          <o:OLEObject Type="Embed" ProgID="Equation.DSMT4" ShapeID="_x0000_i1072" DrawAspect="Content" ObjectID="_1804058974" r:id="rId109"/>
        </w:object>
      </w:r>
      <w:r>
        <w:t xml:space="preserve"> geeft </w:t>
      </w:r>
      <w:r w:rsidRPr="00AB5A8E">
        <w:rPr>
          <w:position w:val="-10"/>
        </w:rPr>
        <w:object w:dxaOrig="3220" w:dyaOrig="360" w14:anchorId="10470D58">
          <v:shape id="_x0000_i1073" type="#_x0000_t75" style="width:161.35pt;height:18.1pt" o:ole="">
            <v:imagedata r:id="rId110" o:title=""/>
          </v:shape>
          <o:OLEObject Type="Embed" ProgID="Equation.DSMT4" ShapeID="_x0000_i1073" DrawAspect="Content" ObjectID="_1804058975" r:id="rId111"/>
        </w:object>
      </w:r>
      <w:r w:rsidRPr="00375EE4">
        <w:tab/>
      </w:r>
      <w:r>
        <w:t>1</w:t>
      </w:r>
      <w:r w:rsidRPr="00375EE4">
        <w:t>p</w:t>
      </w:r>
      <w:r>
        <w:br/>
      </w:r>
      <w:r w:rsidRPr="00AB5A8E">
        <w:rPr>
          <w:position w:val="-10"/>
        </w:rPr>
        <w:object w:dxaOrig="2120" w:dyaOrig="320" w14:anchorId="10D7B5C6">
          <v:shape id="_x0000_i1074" type="#_x0000_t75" style="width:106.25pt;height:16.15pt" o:ole="">
            <v:imagedata r:id="rId112" o:title=""/>
          </v:shape>
          <o:OLEObject Type="Embed" ProgID="Equation.DSMT4" ShapeID="_x0000_i1074" DrawAspect="Content" ObjectID="_1804058976" r:id="rId113"/>
        </w:object>
      </w:r>
      <w:r>
        <w:t xml:space="preserve"> geeft </w:t>
      </w:r>
      <w:r w:rsidRPr="00AB5A8E">
        <w:rPr>
          <w:position w:val="-10"/>
        </w:rPr>
        <w:object w:dxaOrig="1800" w:dyaOrig="320" w14:anchorId="3E652760">
          <v:shape id="_x0000_i1075" type="#_x0000_t75" style="width:90.1pt;height:16.15pt" o:ole="">
            <v:imagedata r:id="rId114" o:title=""/>
          </v:shape>
          <o:OLEObject Type="Embed" ProgID="Equation.DSMT4" ShapeID="_x0000_i1075" DrawAspect="Content" ObjectID="_1804058977" r:id="rId115"/>
        </w:object>
      </w:r>
      <w:r>
        <w:tab/>
        <w:t>1p</w:t>
      </w:r>
      <w:r>
        <w:br/>
      </w:r>
      <w:r w:rsidRPr="00AB5A8E">
        <w:rPr>
          <w:position w:val="-10"/>
        </w:rPr>
        <w:object w:dxaOrig="3540" w:dyaOrig="320" w14:anchorId="49A45B6D">
          <v:shape id="_x0000_i1076" type="#_x0000_t75" style="width:177.1pt;height:16.15pt" o:ole="">
            <v:imagedata r:id="rId116" o:title=""/>
          </v:shape>
          <o:OLEObject Type="Embed" ProgID="Equation.DSMT4" ShapeID="_x0000_i1076" DrawAspect="Content" ObjectID="_1804058978" r:id="rId117"/>
        </w:object>
      </w:r>
      <w:r>
        <w:tab/>
      </w:r>
      <w:proofErr w:type="spellStart"/>
      <w:r>
        <w:t>1p</w:t>
      </w:r>
      <w:proofErr w:type="spellEnd"/>
      <w:r>
        <w:br/>
        <w:t xml:space="preserve">de cosinusregel in </w:t>
      </w:r>
      <w:r w:rsidRPr="00025957">
        <w:rPr>
          <w:position w:val="-4"/>
        </w:rPr>
        <w:object w:dxaOrig="720" w:dyaOrig="260" w14:anchorId="41543E5D">
          <v:shape id="_x0000_i1077" type="#_x0000_t75" style="width:36.2pt;height:13.1pt" o:ole="">
            <v:imagedata r:id="rId118" o:title=""/>
          </v:shape>
          <o:OLEObject Type="Embed" ProgID="Equation.DSMT4" ShapeID="_x0000_i1077" DrawAspect="Content" ObjectID="_1804058979" r:id="rId119"/>
        </w:object>
      </w:r>
      <w:r>
        <w:t xml:space="preserve"> geeft </w:t>
      </w:r>
      <w:r w:rsidRPr="00AB5A8E">
        <w:rPr>
          <w:position w:val="-10"/>
        </w:rPr>
        <w:object w:dxaOrig="3560" w:dyaOrig="360" w14:anchorId="57E9407D">
          <v:shape id="_x0000_i1078" type="#_x0000_t75" style="width:177.9pt;height:18.1pt" o:ole="">
            <v:imagedata r:id="rId120" o:title=""/>
          </v:shape>
          <o:OLEObject Type="Embed" ProgID="Equation.DSMT4" ShapeID="_x0000_i1078" DrawAspect="Content" ObjectID="_1804058980" r:id="rId121"/>
        </w:object>
      </w:r>
      <w:r w:rsidRPr="000271A6">
        <w:tab/>
      </w:r>
      <w:r>
        <w:t>1</w:t>
      </w:r>
      <w:r w:rsidRPr="000271A6">
        <w:t>p</w:t>
      </w:r>
      <w:r>
        <w:br/>
        <w:t xml:space="preserve">invoeren van </w:t>
      </w:r>
      <w:r w:rsidRPr="00AB5A8E">
        <w:rPr>
          <w:position w:val="-12"/>
        </w:rPr>
        <w:object w:dxaOrig="1939" w:dyaOrig="380" w14:anchorId="2A5BD8EC">
          <v:shape id="_x0000_i1079" type="#_x0000_t75" style="width:97.05pt;height:19.25pt" o:ole="">
            <v:imagedata r:id="rId122" o:title=""/>
          </v:shape>
          <o:OLEObject Type="Embed" ProgID="Equation.DSMT4" ShapeID="_x0000_i1079" DrawAspect="Content" ObjectID="_1804058981" r:id="rId123"/>
        </w:object>
      </w:r>
      <w:r>
        <w:t xml:space="preserve"> en </w:t>
      </w:r>
      <w:r w:rsidRPr="00AB5A8E">
        <w:rPr>
          <w:position w:val="-12"/>
        </w:rPr>
        <w:object w:dxaOrig="880" w:dyaOrig="360" w14:anchorId="209DA396">
          <v:shape id="_x0000_i1080" type="#_x0000_t75" style="width:43.9pt;height:18.1pt" o:ole="">
            <v:imagedata r:id="rId124" o:title=""/>
          </v:shape>
          <o:OLEObject Type="Embed" ProgID="Equation.DSMT4" ShapeID="_x0000_i1080" DrawAspect="Content" ObjectID="_1804058982" r:id="rId125"/>
        </w:object>
      </w:r>
      <w:r>
        <w:tab/>
        <w:t>1p</w:t>
      </w:r>
      <w:r>
        <w:br/>
        <w:t xml:space="preserve">optie snijpunt geeft </w:t>
      </w:r>
      <w:r w:rsidRPr="00AB5A8E">
        <w:rPr>
          <w:position w:val="-10"/>
        </w:rPr>
        <w:object w:dxaOrig="840" w:dyaOrig="320" w14:anchorId="5A9980C4">
          <v:shape id="_x0000_i1081" type="#_x0000_t75" style="width:41.95pt;height:16.15pt" o:ole="">
            <v:imagedata r:id="rId126" o:title=""/>
          </v:shape>
          <o:OLEObject Type="Embed" ProgID="Equation.DSMT4" ShapeID="_x0000_i1081" DrawAspect="Content" ObjectID="_1804058983" r:id="rId127"/>
        </w:object>
      </w:r>
      <w:r>
        <w:t xml:space="preserve"> dus </w:t>
      </w:r>
      <w:r w:rsidRPr="00AB5A8E">
        <w:rPr>
          <w:position w:val="-10"/>
        </w:rPr>
        <w:object w:dxaOrig="1040" w:dyaOrig="320" w14:anchorId="4DEDBFC9">
          <v:shape id="_x0000_i1082" type="#_x0000_t75" style="width:52.35pt;height:16.15pt" o:ole="">
            <v:imagedata r:id="rId128" o:title=""/>
          </v:shape>
          <o:OLEObject Type="Embed" ProgID="Equation.DSMT4" ShapeID="_x0000_i1082" DrawAspect="Content" ObjectID="_1804058984" r:id="rId129"/>
        </w:object>
      </w:r>
      <w:r>
        <w:tab/>
        <w:t>1p</w:t>
      </w:r>
    </w:p>
    <w:p w14:paraId="715ED3A7" w14:textId="77777777" w:rsidR="00884306" w:rsidRDefault="00884306" w:rsidP="00884306">
      <w:pPr>
        <w:pStyle w:val="uitwerkingsubvraag"/>
        <w:ind w:hanging="426"/>
      </w:pPr>
    </w:p>
    <w:p w14:paraId="5DEA9644" w14:textId="77777777" w:rsidR="00884306" w:rsidRPr="000271A6" w:rsidRDefault="00884306" w:rsidP="00884306">
      <w:pPr>
        <w:pStyle w:val="uitwerkingtitel"/>
        <w:ind w:firstLine="0"/>
      </w:pPr>
      <w:r w:rsidRPr="000271A6">
        <w:t xml:space="preserve">opgave </w:t>
      </w:r>
      <w:r>
        <w:t>6</w:t>
      </w:r>
      <w:r w:rsidRPr="000271A6">
        <w:tab/>
        <w:t xml:space="preserve">totaal </w:t>
      </w:r>
      <w:r>
        <w:t>8</w:t>
      </w:r>
      <w:r w:rsidRPr="000271A6">
        <w:t>p</w:t>
      </w:r>
    </w:p>
    <w:p w14:paraId="0B939E6D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 w:rsidRPr="00375EE4">
        <w:rPr>
          <w:rStyle w:val="uitwerkingletter"/>
          <w:lang w:val="nl-NL"/>
        </w:rPr>
        <w:t>a</w:t>
      </w:r>
      <w:r w:rsidRPr="00375EE4">
        <w:tab/>
      </w:r>
      <w:r w:rsidRPr="00AB5A8E">
        <w:rPr>
          <w:position w:val="-28"/>
        </w:rPr>
        <w:object w:dxaOrig="4819" w:dyaOrig="720" w14:anchorId="34E36108">
          <v:shape id="_x0000_i1083" type="#_x0000_t75" style="width:241.05pt;height:36.2pt" o:ole="">
            <v:imagedata r:id="rId130" o:title=""/>
          </v:shape>
          <o:OLEObject Type="Embed" ProgID="Equation.DSMT4" ShapeID="_x0000_i1083" DrawAspect="Content" ObjectID="_1804058985" r:id="rId131"/>
        </w:object>
      </w:r>
      <w:r>
        <w:tab/>
        <w:t>2p</w:t>
      </w:r>
    </w:p>
    <w:p w14:paraId="39316868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>
        <w:rPr>
          <w:rStyle w:val="uitwerkingletter"/>
          <w:lang w:val="nl-NL"/>
        </w:rPr>
        <w:t>b</w:t>
      </w:r>
      <w:r w:rsidRPr="00375EE4">
        <w:tab/>
      </w:r>
      <w:r w:rsidRPr="00AB5A8E">
        <w:rPr>
          <w:position w:val="-8"/>
        </w:rPr>
        <w:object w:dxaOrig="3920" w:dyaOrig="400" w14:anchorId="120E2FAC">
          <v:shape id="_x0000_i1084" type="#_x0000_t75" style="width:196.35pt;height:19.65pt" o:ole="">
            <v:imagedata r:id="rId132" o:title=""/>
          </v:shape>
          <o:OLEObject Type="Embed" ProgID="Equation.DSMT4" ShapeID="_x0000_i1084" DrawAspect="Content" ObjectID="_1804058986" r:id="rId133"/>
        </w:object>
      </w:r>
      <w:r>
        <w:tab/>
        <w:t>2p</w:t>
      </w:r>
    </w:p>
    <w:p w14:paraId="377F2916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>
        <w:rPr>
          <w:rStyle w:val="uitwerkingletter"/>
          <w:lang w:val="nl-NL"/>
        </w:rPr>
        <w:t>c</w:t>
      </w:r>
      <w:r w:rsidRPr="00375EE4">
        <w:tab/>
      </w:r>
      <w:r w:rsidRPr="00AB5A8E">
        <w:rPr>
          <w:position w:val="-6"/>
        </w:rPr>
        <w:object w:dxaOrig="1719" w:dyaOrig="340" w14:anchorId="4547A310">
          <v:shape id="_x0000_i1085" type="#_x0000_t75" style="width:85.85pt;height:16.95pt" o:ole="">
            <v:imagedata r:id="rId134" o:title=""/>
          </v:shape>
          <o:OLEObject Type="Embed" ProgID="Equation.DSMT4" ShapeID="_x0000_i1085" DrawAspect="Content" ObjectID="_1804058987" r:id="rId135"/>
        </w:object>
      </w:r>
      <w:r>
        <w:tab/>
        <w:t>1p</w:t>
      </w:r>
      <w:r>
        <w:br/>
      </w:r>
      <w:r w:rsidRPr="00AB5A8E">
        <w:rPr>
          <w:position w:val="-6"/>
        </w:rPr>
        <w:object w:dxaOrig="960" w:dyaOrig="340" w14:anchorId="684784E3">
          <v:shape id="_x0000_i1086" type="#_x0000_t75" style="width:48.15pt;height:16.95pt" o:ole="">
            <v:imagedata r:id="rId136" o:title=""/>
          </v:shape>
          <o:OLEObject Type="Embed" ProgID="Equation.DSMT4" ShapeID="_x0000_i1086" DrawAspect="Content" ObjectID="_1804058988" r:id="rId137"/>
        </w:object>
      </w:r>
      <w:r>
        <w:t xml:space="preserve"> geeft </w:t>
      </w:r>
      <w:r w:rsidRPr="00AB5A8E">
        <w:rPr>
          <w:position w:val="-28"/>
        </w:rPr>
        <w:object w:dxaOrig="2460" w:dyaOrig="720" w14:anchorId="1AC1DDC5">
          <v:shape id="_x0000_i1087" type="#_x0000_t75" style="width:122.8pt;height:36.2pt" o:ole="">
            <v:imagedata r:id="rId138" o:title=""/>
          </v:shape>
          <o:OLEObject Type="Embed" ProgID="Equation.DSMT4" ShapeID="_x0000_i1087" DrawAspect="Content" ObjectID="_1804058989" r:id="rId139"/>
        </w:object>
      </w:r>
      <w:r>
        <w:tab/>
        <w:t>1p</w:t>
      </w:r>
    </w:p>
    <w:p w14:paraId="2457F986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>
        <w:rPr>
          <w:rStyle w:val="uitwerkingletter"/>
          <w:lang w:val="nl-NL"/>
        </w:rPr>
        <w:t>d</w:t>
      </w:r>
      <w:r w:rsidRPr="00375EE4">
        <w:tab/>
      </w:r>
      <w:r w:rsidRPr="00AB5A8E">
        <w:rPr>
          <w:position w:val="-6"/>
        </w:rPr>
        <w:object w:dxaOrig="1420" w:dyaOrig="340" w14:anchorId="1A659839">
          <v:shape id="_x0000_i1088" type="#_x0000_t75" style="width:70.85pt;height:16.95pt" o:ole="">
            <v:imagedata r:id="rId140" o:title=""/>
          </v:shape>
          <o:OLEObject Type="Embed" ProgID="Equation.DSMT4" ShapeID="_x0000_i1088" DrawAspect="Content" ObjectID="_1804058990" r:id="rId141"/>
        </w:object>
      </w:r>
      <w:r>
        <w:t xml:space="preserve"> geeft </w:t>
      </w:r>
      <w:r w:rsidRPr="00AB5A8E">
        <w:rPr>
          <w:position w:val="-10"/>
        </w:rPr>
        <w:object w:dxaOrig="1460" w:dyaOrig="380" w14:anchorId="468D8B63">
          <v:shape id="_x0000_i1089" type="#_x0000_t75" style="width:73.15pt;height:19.25pt" o:ole="">
            <v:imagedata r:id="rId142" o:title=""/>
          </v:shape>
          <o:OLEObject Type="Embed" ProgID="Equation.DSMT4" ShapeID="_x0000_i1089" DrawAspect="Content" ObjectID="_1804058991" r:id="rId143"/>
        </w:object>
      </w:r>
      <w:r>
        <w:t xml:space="preserve"> </w:t>
      </w:r>
      <w:r>
        <w:tab/>
        <w:t>1p</w:t>
      </w:r>
      <w:r>
        <w:br/>
      </w:r>
      <w:r w:rsidRPr="00AB5A8E">
        <w:rPr>
          <w:position w:val="-28"/>
        </w:rPr>
        <w:object w:dxaOrig="1200" w:dyaOrig="660" w14:anchorId="3F293626">
          <v:shape id="_x0000_i1090" type="#_x0000_t75" style="width:60.05pt;height:33.1pt" o:ole="">
            <v:imagedata r:id="rId144" o:title=""/>
          </v:shape>
          <o:OLEObject Type="Embed" ProgID="Equation.DSMT4" ShapeID="_x0000_i1090" DrawAspect="Content" ObjectID="_1804058992" r:id="rId145"/>
        </w:object>
      </w:r>
      <w:r>
        <w:tab/>
      </w:r>
      <w:proofErr w:type="spellStart"/>
      <w:r>
        <w:t>1p</w:t>
      </w:r>
      <w:proofErr w:type="spellEnd"/>
    </w:p>
    <w:p w14:paraId="5E0C5CEC" w14:textId="77777777" w:rsidR="00884306" w:rsidRDefault="00884306" w:rsidP="00884306">
      <w:pPr>
        <w:spacing w:line="240" w:lineRule="auto"/>
      </w:pPr>
    </w:p>
    <w:p w14:paraId="1B55C25F" w14:textId="77777777" w:rsidR="00884306" w:rsidRDefault="00884306" w:rsidP="00884306">
      <w:pPr>
        <w:pStyle w:val="uitwerkingtitel"/>
        <w:ind w:firstLine="0"/>
      </w:pPr>
      <w:r w:rsidRPr="000271A6">
        <w:t xml:space="preserve">opgave </w:t>
      </w:r>
      <w:r>
        <w:t>7</w:t>
      </w:r>
      <w:r w:rsidRPr="000271A6">
        <w:tab/>
        <w:t xml:space="preserve">totaal </w:t>
      </w:r>
      <w:r>
        <w:t>8</w:t>
      </w:r>
      <w:r w:rsidRPr="000271A6">
        <w:t>p</w:t>
      </w:r>
    </w:p>
    <w:p w14:paraId="440E7AEC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 w:rsidRPr="00375EE4">
        <w:rPr>
          <w:rStyle w:val="uitwerkingletter"/>
          <w:lang w:val="nl-NL"/>
        </w:rPr>
        <w:t>a</w:t>
      </w:r>
      <w:r w:rsidRPr="00375EE4">
        <w:tab/>
      </w:r>
      <w:r w:rsidRPr="00025957">
        <w:rPr>
          <w:position w:val="-4"/>
        </w:rPr>
        <w:object w:dxaOrig="780" w:dyaOrig="260" w14:anchorId="2B0F19D6">
          <v:shape id="_x0000_i1091" type="#_x0000_t75" style="width:38.9pt;height:13.1pt" o:ole="">
            <v:imagedata r:id="rId146" o:title=""/>
          </v:shape>
          <o:OLEObject Type="Embed" ProgID="Equation.DSMT4" ShapeID="_x0000_i1091" DrawAspect="Content" ObjectID="_1804058993" r:id="rId147"/>
        </w:object>
      </w:r>
      <w:r>
        <w:t xml:space="preserve"> geeft </w:t>
      </w:r>
      <w:r w:rsidRPr="00025957">
        <w:rPr>
          <w:position w:val="-4"/>
        </w:rPr>
        <w:object w:dxaOrig="760" w:dyaOrig="260" w14:anchorId="7D5EEBE6">
          <v:shape id="_x0000_i1092" type="#_x0000_t75" style="width:37.75pt;height:13.1pt" o:ole="">
            <v:imagedata r:id="rId148" o:title=""/>
          </v:shape>
          <o:OLEObject Type="Embed" ProgID="Equation.DSMT4" ShapeID="_x0000_i1092" DrawAspect="Content" ObjectID="_1804058994" r:id="rId149"/>
        </w:object>
      </w:r>
      <w:r>
        <w:t xml:space="preserve"> en </w:t>
      </w:r>
      <w:r w:rsidRPr="00AB5A8E">
        <w:rPr>
          <w:position w:val="-8"/>
        </w:rPr>
        <w:object w:dxaOrig="1060" w:dyaOrig="360" w14:anchorId="3D8CC97F">
          <v:shape id="_x0000_i1093" type="#_x0000_t75" style="width:52.75pt;height:18.1pt" o:ole="">
            <v:imagedata r:id="rId150" o:title=""/>
          </v:shape>
          <o:OLEObject Type="Embed" ProgID="Equation.DSMT4" ShapeID="_x0000_i1093" DrawAspect="Content" ObjectID="_1804058995" r:id="rId151"/>
        </w:object>
      </w:r>
      <w:r w:rsidRPr="00375EE4">
        <w:tab/>
      </w:r>
      <w:r>
        <w:t>1</w:t>
      </w:r>
      <w:r w:rsidRPr="00375EE4">
        <w:t>p</w:t>
      </w:r>
      <w:r>
        <w:br/>
      </w:r>
      <w:r w:rsidRPr="00AB5A8E">
        <w:rPr>
          <w:position w:val="-8"/>
        </w:rPr>
        <w:object w:dxaOrig="2760" w:dyaOrig="360" w14:anchorId="5D1AD930">
          <v:shape id="_x0000_i1094" type="#_x0000_t75" style="width:137.85pt;height:18.1pt" o:ole="">
            <v:imagedata r:id="rId152" o:title=""/>
          </v:shape>
          <o:OLEObject Type="Embed" ProgID="Equation.DSMT4" ShapeID="_x0000_i1094" DrawAspect="Content" ObjectID="_1804058996" r:id="rId153"/>
        </w:object>
      </w:r>
      <w:r>
        <w:tab/>
      </w:r>
      <w:proofErr w:type="spellStart"/>
      <w:r>
        <w:t>1p</w:t>
      </w:r>
      <w:proofErr w:type="spellEnd"/>
      <w:r>
        <w:br/>
      </w:r>
      <w:r w:rsidRPr="00AB5A8E">
        <w:rPr>
          <w:position w:val="-12"/>
        </w:rPr>
        <w:object w:dxaOrig="4720" w:dyaOrig="400" w14:anchorId="6A0AEE49">
          <v:shape id="_x0000_i1095" type="#_x0000_t75" style="width:236pt;height:19.65pt" o:ole="">
            <v:imagedata r:id="rId154" o:title=""/>
          </v:shape>
          <o:OLEObject Type="Embed" ProgID="Equation.DSMT4" ShapeID="_x0000_i1095" DrawAspect="Content" ObjectID="_1804058997" r:id="rId155"/>
        </w:object>
      </w:r>
      <w:r>
        <w:tab/>
        <w:t>2p</w:t>
      </w:r>
    </w:p>
    <w:p w14:paraId="7A8E835A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>
        <w:rPr>
          <w:rStyle w:val="uitwerkingletter"/>
          <w:lang w:val="nl-NL"/>
        </w:rPr>
        <w:t>b</w:t>
      </w:r>
      <w:r w:rsidRPr="00375EE4">
        <w:tab/>
      </w:r>
      <w:r w:rsidRPr="00AB5A8E">
        <w:rPr>
          <w:position w:val="-6"/>
        </w:rPr>
        <w:object w:dxaOrig="760" w:dyaOrig="279" w14:anchorId="40645D48">
          <v:shape id="_x0000_i1096" type="#_x0000_t75" style="width:37.75pt;height:13.85pt" o:ole="">
            <v:imagedata r:id="rId156" o:title=""/>
          </v:shape>
          <o:OLEObject Type="Embed" ProgID="Equation.DSMT4" ShapeID="_x0000_i1096" DrawAspect="Content" ObjectID="_1804058998" r:id="rId157"/>
        </w:object>
      </w:r>
      <w:r>
        <w:t xml:space="preserve"> geeft </w:t>
      </w:r>
      <w:r w:rsidRPr="00AB5A8E">
        <w:rPr>
          <w:position w:val="-8"/>
        </w:rPr>
        <w:object w:dxaOrig="1060" w:dyaOrig="360" w14:anchorId="655B692C">
          <v:shape id="_x0000_i1097" type="#_x0000_t75" style="width:52.75pt;height:18.1pt" o:ole="">
            <v:imagedata r:id="rId158" o:title=""/>
          </v:shape>
          <o:OLEObject Type="Embed" ProgID="Equation.DSMT4" ShapeID="_x0000_i1097" DrawAspect="Content" ObjectID="_1804058999" r:id="rId159"/>
        </w:object>
      </w:r>
      <w:r w:rsidRPr="00375EE4">
        <w:tab/>
      </w:r>
      <w:r>
        <w:t>1</w:t>
      </w:r>
      <w:r w:rsidRPr="00375EE4">
        <w:t>p</w:t>
      </w:r>
      <w:r>
        <w:br/>
      </w:r>
      <w:r w:rsidRPr="00ED526E">
        <w:rPr>
          <w:position w:val="-8"/>
        </w:rPr>
        <w:object w:dxaOrig="2760" w:dyaOrig="360" w14:anchorId="7EDEAAE7">
          <v:shape id="_x0000_i1098" type="#_x0000_t75" style="width:137.85pt;height:18.1pt" o:ole="">
            <v:imagedata r:id="rId160" o:title=""/>
          </v:shape>
          <o:OLEObject Type="Embed" ProgID="Equation.DSMT4" ShapeID="_x0000_i1098" DrawAspect="Content" ObjectID="_1804059000" r:id="rId161"/>
        </w:object>
      </w:r>
      <w:r>
        <w:tab/>
      </w:r>
      <w:proofErr w:type="spellStart"/>
      <w:r>
        <w:t>1p</w:t>
      </w:r>
      <w:proofErr w:type="spellEnd"/>
      <w:r>
        <w:br/>
      </w:r>
      <w:r w:rsidRPr="00AB5A8E">
        <w:rPr>
          <w:position w:val="-8"/>
        </w:rPr>
        <w:object w:dxaOrig="1900" w:dyaOrig="360" w14:anchorId="3F4F4BAA">
          <v:shape id="_x0000_i1099" type="#_x0000_t75" style="width:94.7pt;height:18.1pt" o:ole="">
            <v:imagedata r:id="rId162" o:title=""/>
          </v:shape>
          <o:OLEObject Type="Embed" ProgID="Equation.DSMT4" ShapeID="_x0000_i1099" DrawAspect="Content" ObjectID="_1804059001" r:id="rId163"/>
        </w:object>
      </w:r>
      <w:r>
        <w:t xml:space="preserve"> geeft </w:t>
      </w:r>
      <w:r w:rsidRPr="00AB5A8E">
        <w:rPr>
          <w:position w:val="-10"/>
        </w:rPr>
        <w:object w:dxaOrig="1520" w:dyaOrig="380" w14:anchorId="60169A63">
          <v:shape id="_x0000_i1100" type="#_x0000_t75" style="width:76.25pt;height:19.25pt" o:ole="">
            <v:imagedata r:id="rId164" o:title=""/>
          </v:shape>
          <o:OLEObject Type="Embed" ProgID="Equation.DSMT4" ShapeID="_x0000_i1100" DrawAspect="Content" ObjectID="_1804059002" r:id="rId165"/>
        </w:object>
      </w:r>
      <w:r>
        <w:tab/>
        <w:t>1p</w:t>
      </w:r>
      <w:r>
        <w:br/>
      </w:r>
      <w:r w:rsidRPr="00AB5A8E">
        <w:rPr>
          <w:position w:val="-28"/>
        </w:rPr>
        <w:object w:dxaOrig="1180" w:dyaOrig="660" w14:anchorId="5E2DBBCD">
          <v:shape id="_x0000_i1101" type="#_x0000_t75" style="width:58.9pt;height:33.1pt" o:ole="">
            <v:imagedata r:id="rId166" o:title=""/>
          </v:shape>
          <o:OLEObject Type="Embed" ProgID="Equation.DSMT4" ShapeID="_x0000_i1101" DrawAspect="Content" ObjectID="_1804059003" r:id="rId167"/>
        </w:object>
      </w:r>
      <w:r>
        <w:t xml:space="preserve"> dus </w:t>
      </w:r>
      <w:r w:rsidRPr="00AB5A8E">
        <w:rPr>
          <w:position w:val="-28"/>
        </w:rPr>
        <w:object w:dxaOrig="1380" w:dyaOrig="660" w14:anchorId="1B8AA0A2">
          <v:shape id="_x0000_i1102" type="#_x0000_t75" style="width:68.9pt;height:33.1pt" o:ole="">
            <v:imagedata r:id="rId168" o:title=""/>
          </v:shape>
          <o:OLEObject Type="Embed" ProgID="Equation.DSMT4" ShapeID="_x0000_i1102" DrawAspect="Content" ObjectID="_1804059004" r:id="rId169"/>
        </w:object>
      </w:r>
      <w:r>
        <w:tab/>
        <w:t>1p</w:t>
      </w:r>
    </w:p>
    <w:p w14:paraId="485208CF" w14:textId="77777777" w:rsidR="00884306" w:rsidRDefault="00884306" w:rsidP="00884306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</w:p>
    <w:p w14:paraId="0E28C372" w14:textId="77777777" w:rsidR="00884306" w:rsidRPr="000271A6" w:rsidRDefault="00884306" w:rsidP="00884306">
      <w:pPr>
        <w:pStyle w:val="uitwerkingtitel"/>
        <w:ind w:firstLine="0"/>
      </w:pPr>
      <w:r w:rsidRPr="000271A6">
        <w:t xml:space="preserve">opgave </w:t>
      </w:r>
      <w:r>
        <w:t>8</w:t>
      </w:r>
      <w:r w:rsidRPr="000271A6">
        <w:tab/>
        <w:t xml:space="preserve">totaal </w:t>
      </w:r>
      <w:r>
        <w:t>8</w:t>
      </w:r>
      <w:r w:rsidRPr="000271A6">
        <w:t>p</w:t>
      </w:r>
    </w:p>
    <w:p w14:paraId="4CDEA283" w14:textId="77777777" w:rsidR="00884306" w:rsidRDefault="00884306" w:rsidP="00884306">
      <w:pPr>
        <w:pStyle w:val="uitwerkingsubvraag"/>
      </w:pPr>
      <w:r>
        <w:rPr>
          <w:rStyle w:val="uitwerkingKTI"/>
        </w:rPr>
        <w:t>T</w:t>
      </w:r>
      <w:r>
        <w:rPr>
          <w:rStyle w:val="uitwerkingKTI"/>
        </w:rPr>
        <w:tab/>
      </w:r>
      <w:r w:rsidRPr="00375EE4">
        <w:rPr>
          <w:rStyle w:val="uitwerkingletter"/>
          <w:lang w:val="nl-NL"/>
        </w:rPr>
        <w:t>a</w:t>
      </w:r>
      <w:r w:rsidRPr="00375EE4">
        <w:tab/>
      </w:r>
      <w:r>
        <w:t xml:space="preserve">de cosinusregel in </w:t>
      </w:r>
      <w:r w:rsidRPr="00AB5A8E">
        <w:rPr>
          <w:position w:val="-6"/>
        </w:rPr>
        <w:object w:dxaOrig="780" w:dyaOrig="279" w14:anchorId="304135AD">
          <v:shape id="_x0000_i1103" type="#_x0000_t75" style="width:38.9pt;height:13.85pt" o:ole="">
            <v:imagedata r:id="rId170" o:title=""/>
          </v:shape>
          <o:OLEObject Type="Embed" ProgID="Equation.DSMT4" ShapeID="_x0000_i1103" DrawAspect="Content" ObjectID="_1804059005" r:id="rId171"/>
        </w:object>
      </w:r>
      <w:r>
        <w:t xml:space="preserve"> geeft </w:t>
      </w:r>
      <w:r w:rsidRPr="00AB5A8E">
        <w:rPr>
          <w:position w:val="-10"/>
        </w:rPr>
        <w:object w:dxaOrig="3300" w:dyaOrig="360" w14:anchorId="50B50AFC">
          <v:shape id="_x0000_i1104" type="#_x0000_t75" style="width:165.2pt;height:18.1pt" o:ole="">
            <v:imagedata r:id="rId172" o:title=""/>
          </v:shape>
          <o:OLEObject Type="Embed" ProgID="Equation.DSMT4" ShapeID="_x0000_i1104" DrawAspect="Content" ObjectID="_1804059006" r:id="rId173"/>
        </w:object>
      </w:r>
      <w:r w:rsidRPr="00375EE4">
        <w:tab/>
      </w:r>
      <w:r>
        <w:t>1</w:t>
      </w:r>
      <w:r w:rsidRPr="00375EE4">
        <w:t>p</w:t>
      </w:r>
      <w:r>
        <w:br/>
      </w:r>
      <w:r w:rsidRPr="00AB5A8E">
        <w:rPr>
          <w:position w:val="-24"/>
        </w:rPr>
        <w:object w:dxaOrig="1780" w:dyaOrig="620" w14:anchorId="4C7336EB">
          <v:shape id="_x0000_i1105" type="#_x0000_t75" style="width:88.95pt;height:31.2pt" o:ole="">
            <v:imagedata r:id="rId174" o:title=""/>
          </v:shape>
          <o:OLEObject Type="Embed" ProgID="Equation.DSMT4" ShapeID="_x0000_i1105" DrawAspect="Content" ObjectID="_1804059007" r:id="rId175"/>
        </w:object>
      </w:r>
      <w:r>
        <w:t xml:space="preserve"> geeft </w:t>
      </w:r>
      <w:r w:rsidRPr="00AB5A8E">
        <w:rPr>
          <w:position w:val="-10"/>
        </w:rPr>
        <w:object w:dxaOrig="2540" w:dyaOrig="320" w14:anchorId="7B0EB93F">
          <v:shape id="_x0000_i1106" type="#_x0000_t75" style="width:126.65pt;height:16.15pt" o:ole="">
            <v:imagedata r:id="rId176" o:title=""/>
          </v:shape>
          <o:OLEObject Type="Embed" ProgID="Equation.DSMT4" ShapeID="_x0000_i1106" DrawAspect="Content" ObjectID="_1804059008" r:id="rId177"/>
        </w:object>
      </w:r>
      <w:r>
        <w:tab/>
        <w:t>1p</w:t>
      </w:r>
    </w:p>
    <w:p w14:paraId="140D5AFA" w14:textId="77777777" w:rsidR="00884306" w:rsidRDefault="00884306" w:rsidP="00884306">
      <w:pPr>
        <w:pStyle w:val="uitwerkingsubvraag"/>
      </w:pPr>
      <w:r>
        <w:rPr>
          <w:rStyle w:val="uitwerkingKTI"/>
        </w:rPr>
        <w:t>I</w:t>
      </w:r>
      <w:r>
        <w:rPr>
          <w:rStyle w:val="uitwerkingKTI"/>
        </w:rPr>
        <w:tab/>
      </w:r>
      <w:r>
        <w:rPr>
          <w:rStyle w:val="uitwerkingletter"/>
          <w:lang w:val="nl-NL"/>
        </w:rPr>
        <w:t>b</w:t>
      </w:r>
      <w:r w:rsidRPr="00375EE4">
        <w:tab/>
      </w:r>
      <w:r>
        <w:t xml:space="preserve">lengte rechterboog </w:t>
      </w:r>
      <w:r w:rsidRPr="00025957">
        <w:rPr>
          <w:position w:val="-4"/>
        </w:rPr>
        <w:object w:dxaOrig="400" w:dyaOrig="260" w14:anchorId="7EE5AAF5">
          <v:shape id="_x0000_i1107" type="#_x0000_t75" style="width:19.65pt;height:13.1pt" o:ole="">
            <v:imagedata r:id="rId178" o:title=""/>
          </v:shape>
          <o:OLEObject Type="Embed" ProgID="Equation.DSMT4" ShapeID="_x0000_i1107" DrawAspect="Content" ObjectID="_1804059009" r:id="rId179"/>
        </w:object>
      </w:r>
      <w:r>
        <w:t xml:space="preserve"> is </w:t>
      </w:r>
      <w:r w:rsidRPr="00AB5A8E">
        <w:rPr>
          <w:position w:val="-24"/>
        </w:rPr>
        <w:object w:dxaOrig="2400" w:dyaOrig="620" w14:anchorId="4BDC699F">
          <v:shape id="_x0000_i1108" type="#_x0000_t75" style="width:120.15pt;height:31.2pt" o:ole="">
            <v:imagedata r:id="rId180" o:title=""/>
          </v:shape>
          <o:OLEObject Type="Embed" ProgID="Equation.DSMT4" ShapeID="_x0000_i1108" DrawAspect="Content" ObjectID="_1804059010" r:id="rId181"/>
        </w:object>
      </w:r>
      <w:r w:rsidRPr="00375EE4">
        <w:tab/>
      </w:r>
      <w:r>
        <w:t>2</w:t>
      </w:r>
      <w:r w:rsidRPr="00375EE4">
        <w:t>p</w:t>
      </w:r>
      <w:r>
        <w:br/>
      </w:r>
      <w:r w:rsidRPr="00AB5A8E">
        <w:rPr>
          <w:position w:val="-24"/>
        </w:rPr>
        <w:object w:dxaOrig="3519" w:dyaOrig="620" w14:anchorId="61CCD2E6">
          <v:shape id="_x0000_i1109" type="#_x0000_t75" style="width:176.35pt;height:31.2pt" o:ole="">
            <v:imagedata r:id="rId182" o:title=""/>
          </v:shape>
          <o:OLEObject Type="Embed" ProgID="Equation.DSMT4" ShapeID="_x0000_i1109" DrawAspect="Content" ObjectID="_1804059011" r:id="rId183"/>
        </w:object>
      </w:r>
      <w:r>
        <w:tab/>
        <w:t>1p</w:t>
      </w:r>
      <w:r>
        <w:br/>
        <w:t xml:space="preserve">lengte </w:t>
      </w:r>
      <w:proofErr w:type="spellStart"/>
      <w:r>
        <w:t>linkerboog</w:t>
      </w:r>
      <w:proofErr w:type="spellEnd"/>
      <w:r>
        <w:t xml:space="preserve"> </w:t>
      </w:r>
      <w:r w:rsidRPr="00025957">
        <w:rPr>
          <w:position w:val="-4"/>
        </w:rPr>
        <w:object w:dxaOrig="400" w:dyaOrig="260" w14:anchorId="09C3AF1A">
          <v:shape id="_x0000_i1110" type="#_x0000_t75" style="width:19.65pt;height:13.1pt" o:ole="">
            <v:imagedata r:id="rId184" o:title=""/>
          </v:shape>
          <o:OLEObject Type="Embed" ProgID="Equation.DSMT4" ShapeID="_x0000_i1110" DrawAspect="Content" ObjectID="_1804059012" r:id="rId185"/>
        </w:object>
      </w:r>
      <w:r>
        <w:t xml:space="preserve"> is </w:t>
      </w:r>
      <w:r w:rsidRPr="00AB5A8E">
        <w:rPr>
          <w:position w:val="-24"/>
        </w:rPr>
        <w:object w:dxaOrig="2420" w:dyaOrig="620" w14:anchorId="3321415A">
          <v:shape id="_x0000_i1111" type="#_x0000_t75" style="width:121.3pt;height:31.2pt" o:ole="">
            <v:imagedata r:id="rId186" o:title=""/>
          </v:shape>
          <o:OLEObject Type="Embed" ProgID="Equation.DSMT4" ShapeID="_x0000_i1111" DrawAspect="Content" ObjectID="_1804059013" r:id="rId187"/>
        </w:object>
      </w:r>
      <w:r>
        <w:tab/>
        <w:t>2p</w:t>
      </w:r>
      <w:r>
        <w:br/>
      </w:r>
      <w:r w:rsidRPr="00AB5A8E">
        <w:rPr>
          <w:position w:val="-10"/>
        </w:rPr>
        <w:object w:dxaOrig="3340" w:dyaOrig="320" w14:anchorId="1DD4E96C">
          <v:shape id="_x0000_i1112" type="#_x0000_t75" style="width:167.1pt;height:16.15pt" o:ole="">
            <v:imagedata r:id="rId188" o:title=""/>
          </v:shape>
          <o:OLEObject Type="Embed" ProgID="Equation.DSMT4" ShapeID="_x0000_i1112" DrawAspect="Content" ObjectID="_1804059014" r:id="rId189"/>
        </w:object>
      </w:r>
      <w:r>
        <w:tab/>
        <w:t>1p</w:t>
      </w:r>
    </w:p>
    <w:p w14:paraId="7DF101D0" w14:textId="77777777" w:rsidR="00884306" w:rsidRPr="00415A0B" w:rsidRDefault="00884306" w:rsidP="00415A0B">
      <w:pPr>
        <w:pStyle w:val="opgavesubvraag"/>
      </w:pPr>
    </w:p>
    <w:sectPr w:rsidR="00884306" w:rsidRPr="00415A0B" w:rsidSect="00CA4538">
      <w:headerReference w:type="even" r:id="rId190"/>
      <w:headerReference w:type="default" r:id="rId191"/>
      <w:footerReference w:type="even" r:id="rId192"/>
      <w:footerReference w:type="default" r:id="rId193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7870" w14:textId="77777777" w:rsidR="00880A4E" w:rsidRDefault="00880A4E">
      <w:r>
        <w:separator/>
      </w:r>
    </w:p>
    <w:p w14:paraId="206942B2" w14:textId="77777777" w:rsidR="00880A4E" w:rsidRDefault="00880A4E"/>
    <w:p w14:paraId="0130709F" w14:textId="77777777" w:rsidR="00880A4E" w:rsidRDefault="00880A4E"/>
    <w:p w14:paraId="3A5D41F4" w14:textId="77777777" w:rsidR="00880A4E" w:rsidRDefault="00880A4E"/>
    <w:p w14:paraId="26B7FE57" w14:textId="77777777" w:rsidR="00880A4E" w:rsidRDefault="00880A4E"/>
    <w:p w14:paraId="7BA52698" w14:textId="77777777" w:rsidR="00880A4E" w:rsidRDefault="00880A4E"/>
    <w:p w14:paraId="09C69101" w14:textId="77777777" w:rsidR="00880A4E" w:rsidRDefault="00880A4E"/>
  </w:endnote>
  <w:endnote w:type="continuationSeparator" w:id="0">
    <w:p w14:paraId="4C6A331F" w14:textId="77777777" w:rsidR="00880A4E" w:rsidRDefault="00880A4E">
      <w:r>
        <w:continuationSeparator/>
      </w:r>
    </w:p>
    <w:p w14:paraId="21380AC0" w14:textId="77777777" w:rsidR="00880A4E" w:rsidRDefault="00880A4E"/>
    <w:p w14:paraId="7E011D18" w14:textId="77777777" w:rsidR="00880A4E" w:rsidRDefault="00880A4E"/>
    <w:p w14:paraId="0BC62E83" w14:textId="77777777" w:rsidR="00880A4E" w:rsidRDefault="00880A4E"/>
    <w:p w14:paraId="4CF316C1" w14:textId="77777777" w:rsidR="00880A4E" w:rsidRDefault="00880A4E"/>
    <w:p w14:paraId="24BCC8AD" w14:textId="77777777" w:rsidR="00880A4E" w:rsidRDefault="00880A4E"/>
    <w:p w14:paraId="796B5129" w14:textId="77777777" w:rsidR="00880A4E" w:rsidRDefault="00880A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1A9CF" w14:textId="77777777" w:rsidR="004C7E56" w:rsidRDefault="004C7E56" w:rsidP="00CA4538">
    <w:pPr>
      <w:pStyle w:val="Voettekst"/>
    </w:pPr>
  </w:p>
  <w:p w14:paraId="277C6FE0" w14:textId="77777777" w:rsidR="00BC28CD" w:rsidRDefault="00BC28CD"/>
  <w:p w14:paraId="6BDC99A6" w14:textId="77777777" w:rsidR="00BC28CD" w:rsidRDefault="00BC28CD"/>
  <w:p w14:paraId="08FF54C4" w14:textId="77777777" w:rsidR="00BC28CD" w:rsidRDefault="00BC28CD"/>
  <w:p w14:paraId="4663A690" w14:textId="77777777" w:rsidR="00BC28CD" w:rsidRDefault="00BC28CD"/>
  <w:p w14:paraId="77F9C776" w14:textId="77777777" w:rsidR="00BC28CD" w:rsidRDefault="00BC28CD"/>
  <w:p w14:paraId="446602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8EDA" w14:textId="77777777" w:rsidR="00BC28CD" w:rsidRDefault="00636F97" w:rsidP="001521A3">
    <w:pPr>
      <w:pStyle w:val="Voettekst"/>
      <w:tabs>
        <w:tab w:val="clear" w:pos="2268"/>
        <w:tab w:val="left" w:pos="2835"/>
      </w:tabs>
    </w:pPr>
    <w:r>
      <w:rPr>
        <w:rStyle w:val="VoettekstChar"/>
        <w:caps/>
      </w:rPr>
      <w:t>© noordhoff uitgevers BV 2020</w:t>
    </w:r>
    <w:r w:rsidR="00CA4538">
      <w:rPr>
        <w:rStyle w:val="VoettekstChar"/>
        <w:caps/>
      </w:rPr>
      <w:tab/>
    </w:r>
    <w:r w:rsidR="000C3592">
      <w:rPr>
        <w:rStyle w:val="VoettekstChar"/>
        <w:caps/>
      </w:rPr>
      <w:t>oefen</w:t>
    </w:r>
    <w:r w:rsidR="0066414C" w:rsidRPr="002D6A0C">
      <w:rPr>
        <w:rStyle w:val="VoettekstChar"/>
        <w:caps/>
      </w:rPr>
      <w:t xml:space="preserve">Toets </w:t>
    </w:r>
    <w:r w:rsidR="00D168ED">
      <w:rPr>
        <w:rStyle w:val="VoettekstChar"/>
        <w:caps/>
      </w:rPr>
      <w:t>havo b</w:t>
    </w:r>
    <w:r w:rsidR="0066414C" w:rsidRPr="002D6A0C">
      <w:rPr>
        <w:rStyle w:val="VoettekstChar"/>
        <w:caps/>
      </w:rPr>
      <w:t xml:space="preserve"> deel </w:t>
    </w:r>
    <w:r w:rsidR="00D168ED">
      <w:rPr>
        <w:rStyle w:val="VoettekstChar"/>
        <w:caps/>
      </w:rPr>
      <w:t>1</w:t>
    </w:r>
    <w:r w:rsidR="0066414C" w:rsidRPr="002D6A0C">
      <w:rPr>
        <w:rStyle w:val="VoettekstChar"/>
        <w:caps/>
      </w:rPr>
      <w:t xml:space="preserve"> hoofdstuk </w:t>
    </w:r>
    <w:r w:rsidR="00D168ED">
      <w:rPr>
        <w:rStyle w:val="VoettekstChar"/>
        <w:caps/>
      </w:rPr>
      <w:t>3</w:t>
    </w:r>
    <w:r w:rsidR="00CA4538">
      <w:tab/>
    </w:r>
    <w:r w:rsidR="0066414C" w:rsidRPr="002D6A0C">
      <w:rPr>
        <w:rStyle w:val="VoettekstChar"/>
        <w:caps/>
      </w:rPr>
      <w:fldChar w:fldCharType="begin"/>
    </w:r>
    <w:r w:rsidR="0066414C" w:rsidRPr="002D6A0C">
      <w:rPr>
        <w:rStyle w:val="VoettekstChar"/>
        <w:caps/>
      </w:rPr>
      <w:instrText xml:space="preserve"> PAGE </w:instrText>
    </w:r>
    <w:r w:rsidR="0066414C" w:rsidRPr="002D6A0C">
      <w:rPr>
        <w:rStyle w:val="VoettekstChar"/>
        <w:caps/>
      </w:rPr>
      <w:fldChar w:fldCharType="separate"/>
    </w:r>
    <w:r>
      <w:rPr>
        <w:rStyle w:val="VoettekstChar"/>
        <w:caps/>
        <w:noProof/>
      </w:rPr>
      <w:t>1</w:t>
    </w:r>
    <w:r w:rsidR="0066414C" w:rsidRPr="002D6A0C">
      <w:rPr>
        <w:rStyle w:val="VoettekstChar"/>
        <w:caps/>
      </w:rPr>
      <w:fldChar w:fldCharType="end"/>
    </w:r>
  </w:p>
  <w:p w14:paraId="25700E26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93D0" w14:textId="77777777" w:rsidR="00880A4E" w:rsidRDefault="00880A4E">
      <w:r>
        <w:separator/>
      </w:r>
    </w:p>
    <w:p w14:paraId="6AD54776" w14:textId="77777777" w:rsidR="00880A4E" w:rsidRDefault="00880A4E"/>
    <w:p w14:paraId="13235CDA" w14:textId="77777777" w:rsidR="00880A4E" w:rsidRDefault="00880A4E"/>
    <w:p w14:paraId="4EADDFA7" w14:textId="77777777" w:rsidR="00880A4E" w:rsidRDefault="00880A4E"/>
    <w:p w14:paraId="7F69D5F1" w14:textId="77777777" w:rsidR="00880A4E" w:rsidRDefault="00880A4E"/>
    <w:p w14:paraId="1A417B4F" w14:textId="77777777" w:rsidR="00880A4E" w:rsidRDefault="00880A4E"/>
    <w:p w14:paraId="5D2449CF" w14:textId="77777777" w:rsidR="00880A4E" w:rsidRDefault="00880A4E"/>
  </w:footnote>
  <w:footnote w:type="continuationSeparator" w:id="0">
    <w:p w14:paraId="601E7DEE" w14:textId="77777777" w:rsidR="00880A4E" w:rsidRDefault="00880A4E">
      <w:r>
        <w:continuationSeparator/>
      </w:r>
    </w:p>
    <w:p w14:paraId="0CD20E7F" w14:textId="77777777" w:rsidR="00880A4E" w:rsidRDefault="00880A4E"/>
    <w:p w14:paraId="7182DB5A" w14:textId="77777777" w:rsidR="00880A4E" w:rsidRDefault="00880A4E"/>
    <w:p w14:paraId="4425F4E5" w14:textId="77777777" w:rsidR="00880A4E" w:rsidRDefault="00880A4E"/>
    <w:p w14:paraId="7F30CFED" w14:textId="77777777" w:rsidR="00880A4E" w:rsidRDefault="00880A4E"/>
    <w:p w14:paraId="0EA5B608" w14:textId="77777777" w:rsidR="00880A4E" w:rsidRDefault="00880A4E"/>
    <w:p w14:paraId="0644F8FF" w14:textId="77777777" w:rsidR="00880A4E" w:rsidRDefault="00880A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14B8" w14:textId="77777777" w:rsidR="004C7E56" w:rsidRDefault="004C7E56"/>
  <w:p w14:paraId="7D9782F9" w14:textId="77777777" w:rsidR="00BC28CD" w:rsidRDefault="00BC28CD"/>
  <w:p w14:paraId="38888A23" w14:textId="77777777" w:rsidR="00BC28CD" w:rsidRDefault="00BC28CD"/>
  <w:p w14:paraId="692827F8" w14:textId="77777777" w:rsidR="00BC28CD" w:rsidRDefault="00BC28CD"/>
  <w:p w14:paraId="44924B55" w14:textId="77777777" w:rsidR="00BC28CD" w:rsidRDefault="00BC28CD"/>
  <w:p w14:paraId="3B60C77B" w14:textId="77777777" w:rsidR="00BC28CD" w:rsidRDefault="00BC28CD"/>
  <w:p w14:paraId="0AD19E17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A1AA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23A1E7E7" wp14:editId="154A4C95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FFF9CE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035F78"/>
    <w:multiLevelType w:val="hybridMultilevel"/>
    <w:tmpl w:val="9E64E4D2"/>
    <w:lvl w:ilvl="0" w:tplc="88325454">
      <w:start w:val="1"/>
      <w:numFmt w:val="decimal"/>
      <w:lvlText w:val="%1"/>
      <w:lvlJc w:val="left"/>
      <w:pPr>
        <w:ind w:left="1143" w:hanging="43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2131051920">
    <w:abstractNumId w:val="14"/>
  </w:num>
  <w:num w:numId="2" w16cid:durableId="1721977743">
    <w:abstractNumId w:val="15"/>
  </w:num>
  <w:num w:numId="3" w16cid:durableId="66853353">
    <w:abstractNumId w:val="12"/>
  </w:num>
  <w:num w:numId="4" w16cid:durableId="579100829">
    <w:abstractNumId w:val="10"/>
  </w:num>
  <w:num w:numId="5" w16cid:durableId="751972663">
    <w:abstractNumId w:val="13"/>
  </w:num>
  <w:num w:numId="6" w16cid:durableId="1686053581">
    <w:abstractNumId w:val="18"/>
  </w:num>
  <w:num w:numId="7" w16cid:durableId="1602958101">
    <w:abstractNumId w:val="17"/>
  </w:num>
  <w:num w:numId="8" w16cid:durableId="1988393338">
    <w:abstractNumId w:val="11"/>
  </w:num>
  <w:num w:numId="9" w16cid:durableId="764348887">
    <w:abstractNumId w:val="0"/>
  </w:num>
  <w:num w:numId="10" w16cid:durableId="1700205106">
    <w:abstractNumId w:val="1"/>
  </w:num>
  <w:num w:numId="11" w16cid:durableId="1099135599">
    <w:abstractNumId w:val="2"/>
  </w:num>
  <w:num w:numId="12" w16cid:durableId="348222026">
    <w:abstractNumId w:val="3"/>
  </w:num>
  <w:num w:numId="13" w16cid:durableId="171334123">
    <w:abstractNumId w:val="8"/>
  </w:num>
  <w:num w:numId="14" w16cid:durableId="645671573">
    <w:abstractNumId w:val="4"/>
  </w:num>
  <w:num w:numId="15" w16cid:durableId="700588158">
    <w:abstractNumId w:val="5"/>
  </w:num>
  <w:num w:numId="16" w16cid:durableId="2074544994">
    <w:abstractNumId w:val="6"/>
  </w:num>
  <w:num w:numId="17" w16cid:durableId="1909608773">
    <w:abstractNumId w:val="7"/>
  </w:num>
  <w:num w:numId="18" w16cid:durableId="1304192897">
    <w:abstractNumId w:val="9"/>
  </w:num>
  <w:num w:numId="19" w16cid:durableId="11194942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linkStyles/>
  <w:stylePaneFormatFilter w:val="9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49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EFB"/>
    <w:rsid w:val="00037527"/>
    <w:rsid w:val="000418D6"/>
    <w:rsid w:val="00042C24"/>
    <w:rsid w:val="00043817"/>
    <w:rsid w:val="00043D04"/>
    <w:rsid w:val="0004613E"/>
    <w:rsid w:val="0004661A"/>
    <w:rsid w:val="000500B8"/>
    <w:rsid w:val="00052918"/>
    <w:rsid w:val="00054372"/>
    <w:rsid w:val="0005623A"/>
    <w:rsid w:val="0005628D"/>
    <w:rsid w:val="00057159"/>
    <w:rsid w:val="000572B3"/>
    <w:rsid w:val="000572EC"/>
    <w:rsid w:val="000600D9"/>
    <w:rsid w:val="000632D5"/>
    <w:rsid w:val="00063330"/>
    <w:rsid w:val="00063949"/>
    <w:rsid w:val="00065BEF"/>
    <w:rsid w:val="00072A66"/>
    <w:rsid w:val="00072AF4"/>
    <w:rsid w:val="00072B38"/>
    <w:rsid w:val="00073FB2"/>
    <w:rsid w:val="00080C81"/>
    <w:rsid w:val="00082A45"/>
    <w:rsid w:val="00082E7C"/>
    <w:rsid w:val="00083F0E"/>
    <w:rsid w:val="00085270"/>
    <w:rsid w:val="00085CC6"/>
    <w:rsid w:val="0008699B"/>
    <w:rsid w:val="00087105"/>
    <w:rsid w:val="00087F57"/>
    <w:rsid w:val="000921F0"/>
    <w:rsid w:val="0009257D"/>
    <w:rsid w:val="00092FB3"/>
    <w:rsid w:val="000950A3"/>
    <w:rsid w:val="0009597C"/>
    <w:rsid w:val="00097557"/>
    <w:rsid w:val="000A27D8"/>
    <w:rsid w:val="000A30DE"/>
    <w:rsid w:val="000A3A63"/>
    <w:rsid w:val="000A4EBC"/>
    <w:rsid w:val="000A569C"/>
    <w:rsid w:val="000A6BF6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592"/>
    <w:rsid w:val="000C367A"/>
    <w:rsid w:val="000C3964"/>
    <w:rsid w:val="000C3DB9"/>
    <w:rsid w:val="000C5986"/>
    <w:rsid w:val="000C5EC0"/>
    <w:rsid w:val="000C7C3C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2526"/>
    <w:rsid w:val="000F2AE9"/>
    <w:rsid w:val="000F352C"/>
    <w:rsid w:val="000F6F52"/>
    <w:rsid w:val="000F7CD3"/>
    <w:rsid w:val="0010036A"/>
    <w:rsid w:val="0010389D"/>
    <w:rsid w:val="001040F2"/>
    <w:rsid w:val="00104251"/>
    <w:rsid w:val="001042D8"/>
    <w:rsid w:val="001065BA"/>
    <w:rsid w:val="00107E24"/>
    <w:rsid w:val="00111346"/>
    <w:rsid w:val="00113822"/>
    <w:rsid w:val="00113DE6"/>
    <w:rsid w:val="00114BCB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EA7"/>
    <w:rsid w:val="001434AC"/>
    <w:rsid w:val="00143B55"/>
    <w:rsid w:val="00143E1F"/>
    <w:rsid w:val="001449C4"/>
    <w:rsid w:val="00145854"/>
    <w:rsid w:val="00145AF2"/>
    <w:rsid w:val="001461C8"/>
    <w:rsid w:val="0014686E"/>
    <w:rsid w:val="001471C0"/>
    <w:rsid w:val="0015071E"/>
    <w:rsid w:val="00150BA1"/>
    <w:rsid w:val="00151E28"/>
    <w:rsid w:val="00152050"/>
    <w:rsid w:val="001521A3"/>
    <w:rsid w:val="0015238F"/>
    <w:rsid w:val="00153270"/>
    <w:rsid w:val="001539DF"/>
    <w:rsid w:val="00153F9A"/>
    <w:rsid w:val="00154038"/>
    <w:rsid w:val="001549D6"/>
    <w:rsid w:val="00155183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303"/>
    <w:rsid w:val="00186C7F"/>
    <w:rsid w:val="001901BA"/>
    <w:rsid w:val="00192013"/>
    <w:rsid w:val="0019219B"/>
    <w:rsid w:val="00192497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5B5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7963"/>
    <w:rsid w:val="00240E39"/>
    <w:rsid w:val="0024204B"/>
    <w:rsid w:val="00242131"/>
    <w:rsid w:val="00242F26"/>
    <w:rsid w:val="0024710C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2741"/>
    <w:rsid w:val="002748FC"/>
    <w:rsid w:val="00275688"/>
    <w:rsid w:val="00276E5E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1B21"/>
    <w:rsid w:val="002B3B4E"/>
    <w:rsid w:val="002B4CC7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287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6D8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3A3C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EC4"/>
    <w:rsid w:val="0037291E"/>
    <w:rsid w:val="00372D53"/>
    <w:rsid w:val="0037307E"/>
    <w:rsid w:val="00374FA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0C3D"/>
    <w:rsid w:val="003B10DC"/>
    <w:rsid w:val="003B16D7"/>
    <w:rsid w:val="003B1B12"/>
    <w:rsid w:val="003B2135"/>
    <w:rsid w:val="003B2539"/>
    <w:rsid w:val="003B25D5"/>
    <w:rsid w:val="003B3F15"/>
    <w:rsid w:val="003B4277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3FFF"/>
    <w:rsid w:val="00406452"/>
    <w:rsid w:val="00411395"/>
    <w:rsid w:val="004122EA"/>
    <w:rsid w:val="00412429"/>
    <w:rsid w:val="004128E0"/>
    <w:rsid w:val="00412A14"/>
    <w:rsid w:val="00412B89"/>
    <w:rsid w:val="004133D6"/>
    <w:rsid w:val="004151AF"/>
    <w:rsid w:val="00415A0B"/>
    <w:rsid w:val="0042024A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0EE4"/>
    <w:rsid w:val="004415FE"/>
    <w:rsid w:val="00446696"/>
    <w:rsid w:val="00446993"/>
    <w:rsid w:val="00446C97"/>
    <w:rsid w:val="004477EF"/>
    <w:rsid w:val="0044787F"/>
    <w:rsid w:val="00452D58"/>
    <w:rsid w:val="0045368C"/>
    <w:rsid w:val="0045396F"/>
    <w:rsid w:val="00455227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C031F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E56"/>
    <w:rsid w:val="004C7EC2"/>
    <w:rsid w:val="004D082A"/>
    <w:rsid w:val="004D2197"/>
    <w:rsid w:val="004D3511"/>
    <w:rsid w:val="004D3528"/>
    <w:rsid w:val="004D376A"/>
    <w:rsid w:val="004D3B5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575A"/>
    <w:rsid w:val="00506096"/>
    <w:rsid w:val="00510495"/>
    <w:rsid w:val="00512037"/>
    <w:rsid w:val="005126C5"/>
    <w:rsid w:val="0051292E"/>
    <w:rsid w:val="005131B0"/>
    <w:rsid w:val="00513480"/>
    <w:rsid w:val="0051437D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39F"/>
    <w:rsid w:val="005252BE"/>
    <w:rsid w:val="00527796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49C1"/>
    <w:rsid w:val="00565191"/>
    <w:rsid w:val="005652D4"/>
    <w:rsid w:val="005669AD"/>
    <w:rsid w:val="00567D61"/>
    <w:rsid w:val="00570936"/>
    <w:rsid w:val="0057312E"/>
    <w:rsid w:val="005742B8"/>
    <w:rsid w:val="00574F61"/>
    <w:rsid w:val="0058020B"/>
    <w:rsid w:val="0058084D"/>
    <w:rsid w:val="00581728"/>
    <w:rsid w:val="00581850"/>
    <w:rsid w:val="00581EAB"/>
    <w:rsid w:val="00582A6A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2562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1F50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36F97"/>
    <w:rsid w:val="006404A8"/>
    <w:rsid w:val="0064270A"/>
    <w:rsid w:val="00642AE8"/>
    <w:rsid w:val="00646096"/>
    <w:rsid w:val="006538E4"/>
    <w:rsid w:val="00654C7E"/>
    <w:rsid w:val="00655844"/>
    <w:rsid w:val="00655F8E"/>
    <w:rsid w:val="006568DE"/>
    <w:rsid w:val="00657289"/>
    <w:rsid w:val="00657EBE"/>
    <w:rsid w:val="00657EC1"/>
    <w:rsid w:val="006622A0"/>
    <w:rsid w:val="00663E9F"/>
    <w:rsid w:val="00663F73"/>
    <w:rsid w:val="0066414C"/>
    <w:rsid w:val="0066506A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97C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53CB"/>
    <w:rsid w:val="00736510"/>
    <w:rsid w:val="007367AE"/>
    <w:rsid w:val="00736A4C"/>
    <w:rsid w:val="007374CD"/>
    <w:rsid w:val="00741682"/>
    <w:rsid w:val="00742095"/>
    <w:rsid w:val="007424B9"/>
    <w:rsid w:val="007428BD"/>
    <w:rsid w:val="00742A90"/>
    <w:rsid w:val="00744266"/>
    <w:rsid w:val="00744C20"/>
    <w:rsid w:val="007463EC"/>
    <w:rsid w:val="00746FF9"/>
    <w:rsid w:val="00747AF6"/>
    <w:rsid w:val="00750850"/>
    <w:rsid w:val="0075102B"/>
    <w:rsid w:val="0075105B"/>
    <w:rsid w:val="0075324D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54CC"/>
    <w:rsid w:val="00805D91"/>
    <w:rsid w:val="008067A9"/>
    <w:rsid w:val="00806B82"/>
    <w:rsid w:val="00806C26"/>
    <w:rsid w:val="00806D02"/>
    <w:rsid w:val="00811136"/>
    <w:rsid w:val="00811351"/>
    <w:rsid w:val="00814C64"/>
    <w:rsid w:val="00814F52"/>
    <w:rsid w:val="00816F8D"/>
    <w:rsid w:val="0081759E"/>
    <w:rsid w:val="008205BC"/>
    <w:rsid w:val="00820C01"/>
    <w:rsid w:val="008218FE"/>
    <w:rsid w:val="00822071"/>
    <w:rsid w:val="00823056"/>
    <w:rsid w:val="0082766B"/>
    <w:rsid w:val="0083092D"/>
    <w:rsid w:val="008341DD"/>
    <w:rsid w:val="00835C5D"/>
    <w:rsid w:val="00840807"/>
    <w:rsid w:val="00842660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B5F"/>
    <w:rsid w:val="00875949"/>
    <w:rsid w:val="00875F72"/>
    <w:rsid w:val="0087711B"/>
    <w:rsid w:val="008807FE"/>
    <w:rsid w:val="00880A4E"/>
    <w:rsid w:val="00881275"/>
    <w:rsid w:val="00881D5B"/>
    <w:rsid w:val="00882537"/>
    <w:rsid w:val="0088267D"/>
    <w:rsid w:val="00884306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E0A1B"/>
    <w:rsid w:val="008E1AA3"/>
    <w:rsid w:val="008E1E75"/>
    <w:rsid w:val="008E369B"/>
    <w:rsid w:val="008E4BA7"/>
    <w:rsid w:val="008E61D1"/>
    <w:rsid w:val="008E67F3"/>
    <w:rsid w:val="008E78EF"/>
    <w:rsid w:val="008E7BEA"/>
    <w:rsid w:val="008F1D5C"/>
    <w:rsid w:val="008F408B"/>
    <w:rsid w:val="008F5A46"/>
    <w:rsid w:val="008F62F2"/>
    <w:rsid w:val="0090061D"/>
    <w:rsid w:val="0090131B"/>
    <w:rsid w:val="0090320A"/>
    <w:rsid w:val="009063D3"/>
    <w:rsid w:val="00906BDA"/>
    <w:rsid w:val="00906C5B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CD2"/>
    <w:rsid w:val="00924360"/>
    <w:rsid w:val="0092545D"/>
    <w:rsid w:val="00925761"/>
    <w:rsid w:val="00926B48"/>
    <w:rsid w:val="00927F21"/>
    <w:rsid w:val="00930D39"/>
    <w:rsid w:val="00933325"/>
    <w:rsid w:val="00933B7B"/>
    <w:rsid w:val="009345FC"/>
    <w:rsid w:val="0093564E"/>
    <w:rsid w:val="0093781A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5A4"/>
    <w:rsid w:val="009903FA"/>
    <w:rsid w:val="0099052D"/>
    <w:rsid w:val="0099117E"/>
    <w:rsid w:val="00992FD3"/>
    <w:rsid w:val="0099300B"/>
    <w:rsid w:val="009954F1"/>
    <w:rsid w:val="00995710"/>
    <w:rsid w:val="0099658D"/>
    <w:rsid w:val="00996947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4C0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E5047"/>
    <w:rsid w:val="009E54F3"/>
    <w:rsid w:val="009E5529"/>
    <w:rsid w:val="009E5F31"/>
    <w:rsid w:val="009E6563"/>
    <w:rsid w:val="009F0EE4"/>
    <w:rsid w:val="009F1D97"/>
    <w:rsid w:val="009F24AA"/>
    <w:rsid w:val="009F2B41"/>
    <w:rsid w:val="009F2BDC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24F7"/>
    <w:rsid w:val="00A43513"/>
    <w:rsid w:val="00A43D98"/>
    <w:rsid w:val="00A452EC"/>
    <w:rsid w:val="00A452F9"/>
    <w:rsid w:val="00A51ADB"/>
    <w:rsid w:val="00A51FF4"/>
    <w:rsid w:val="00A529A0"/>
    <w:rsid w:val="00A52D2A"/>
    <w:rsid w:val="00A53AF0"/>
    <w:rsid w:val="00A53B96"/>
    <w:rsid w:val="00A53D6A"/>
    <w:rsid w:val="00A547E2"/>
    <w:rsid w:val="00A55AF9"/>
    <w:rsid w:val="00A568E3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9A0"/>
    <w:rsid w:val="00A901F1"/>
    <w:rsid w:val="00A90F54"/>
    <w:rsid w:val="00A93182"/>
    <w:rsid w:val="00A93366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3AA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761B"/>
    <w:rsid w:val="00B17F5E"/>
    <w:rsid w:val="00B20976"/>
    <w:rsid w:val="00B20F0B"/>
    <w:rsid w:val="00B211B2"/>
    <w:rsid w:val="00B2435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A05"/>
    <w:rsid w:val="00B53D1E"/>
    <w:rsid w:val="00B55D9A"/>
    <w:rsid w:val="00B602F4"/>
    <w:rsid w:val="00B635DA"/>
    <w:rsid w:val="00B64081"/>
    <w:rsid w:val="00B6485D"/>
    <w:rsid w:val="00B650AC"/>
    <w:rsid w:val="00B6575B"/>
    <w:rsid w:val="00B659AB"/>
    <w:rsid w:val="00B67458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7E5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3CB1"/>
    <w:rsid w:val="00C04B11"/>
    <w:rsid w:val="00C06612"/>
    <w:rsid w:val="00C06627"/>
    <w:rsid w:val="00C06F5F"/>
    <w:rsid w:val="00C07477"/>
    <w:rsid w:val="00C10015"/>
    <w:rsid w:val="00C111C7"/>
    <w:rsid w:val="00C12993"/>
    <w:rsid w:val="00C12C38"/>
    <w:rsid w:val="00C14714"/>
    <w:rsid w:val="00C1600B"/>
    <w:rsid w:val="00C16305"/>
    <w:rsid w:val="00C16A1E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09D"/>
    <w:rsid w:val="00C25251"/>
    <w:rsid w:val="00C25344"/>
    <w:rsid w:val="00C25A61"/>
    <w:rsid w:val="00C26C1C"/>
    <w:rsid w:val="00C30DCA"/>
    <w:rsid w:val="00C3360A"/>
    <w:rsid w:val="00C33911"/>
    <w:rsid w:val="00C33AB9"/>
    <w:rsid w:val="00C33FD8"/>
    <w:rsid w:val="00C3465C"/>
    <w:rsid w:val="00C34CAD"/>
    <w:rsid w:val="00C35CA3"/>
    <w:rsid w:val="00C41540"/>
    <w:rsid w:val="00C41FE2"/>
    <w:rsid w:val="00C424B0"/>
    <w:rsid w:val="00C44A18"/>
    <w:rsid w:val="00C44E00"/>
    <w:rsid w:val="00C454C9"/>
    <w:rsid w:val="00C46CDE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703D"/>
    <w:rsid w:val="00C60A70"/>
    <w:rsid w:val="00C62554"/>
    <w:rsid w:val="00C62670"/>
    <w:rsid w:val="00C63AC2"/>
    <w:rsid w:val="00C64AC4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3611"/>
    <w:rsid w:val="00C94C3B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A543F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3C94"/>
    <w:rsid w:val="00CD561E"/>
    <w:rsid w:val="00CE0B77"/>
    <w:rsid w:val="00CE3542"/>
    <w:rsid w:val="00CE38C1"/>
    <w:rsid w:val="00CE41EE"/>
    <w:rsid w:val="00CE5AEA"/>
    <w:rsid w:val="00CE6B0D"/>
    <w:rsid w:val="00CE6FF2"/>
    <w:rsid w:val="00CF1076"/>
    <w:rsid w:val="00CF5117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F9"/>
    <w:rsid w:val="00D130B6"/>
    <w:rsid w:val="00D13186"/>
    <w:rsid w:val="00D13F37"/>
    <w:rsid w:val="00D14391"/>
    <w:rsid w:val="00D14CCC"/>
    <w:rsid w:val="00D14E4A"/>
    <w:rsid w:val="00D1569C"/>
    <w:rsid w:val="00D1601F"/>
    <w:rsid w:val="00D168ED"/>
    <w:rsid w:val="00D20D21"/>
    <w:rsid w:val="00D2122B"/>
    <w:rsid w:val="00D21E12"/>
    <w:rsid w:val="00D22229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50926"/>
    <w:rsid w:val="00D5107C"/>
    <w:rsid w:val="00D5286F"/>
    <w:rsid w:val="00D52AFE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629A"/>
    <w:rsid w:val="00D67595"/>
    <w:rsid w:val="00D7100C"/>
    <w:rsid w:val="00D71DF1"/>
    <w:rsid w:val="00D724B2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5169"/>
    <w:rsid w:val="00D96BFD"/>
    <w:rsid w:val="00DA0D5D"/>
    <w:rsid w:val="00DA1894"/>
    <w:rsid w:val="00DA72BC"/>
    <w:rsid w:val="00DA78FD"/>
    <w:rsid w:val="00DB1220"/>
    <w:rsid w:val="00DB12ED"/>
    <w:rsid w:val="00DB1C44"/>
    <w:rsid w:val="00DB2AAE"/>
    <w:rsid w:val="00DB32C4"/>
    <w:rsid w:val="00DB347E"/>
    <w:rsid w:val="00DB3EB5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664"/>
    <w:rsid w:val="00DC5D1B"/>
    <w:rsid w:val="00DC6723"/>
    <w:rsid w:val="00DC6AB4"/>
    <w:rsid w:val="00DC7525"/>
    <w:rsid w:val="00DD030B"/>
    <w:rsid w:val="00DD043C"/>
    <w:rsid w:val="00DD0F49"/>
    <w:rsid w:val="00DD1D45"/>
    <w:rsid w:val="00DD1DC0"/>
    <w:rsid w:val="00DD2437"/>
    <w:rsid w:val="00DD2BDE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AC1"/>
    <w:rsid w:val="00E00BEB"/>
    <w:rsid w:val="00E01DA8"/>
    <w:rsid w:val="00E01F8D"/>
    <w:rsid w:val="00E043B7"/>
    <w:rsid w:val="00E04A57"/>
    <w:rsid w:val="00E04B90"/>
    <w:rsid w:val="00E0514E"/>
    <w:rsid w:val="00E0657B"/>
    <w:rsid w:val="00E07A7E"/>
    <w:rsid w:val="00E10882"/>
    <w:rsid w:val="00E10D1F"/>
    <w:rsid w:val="00E11471"/>
    <w:rsid w:val="00E12808"/>
    <w:rsid w:val="00E132F6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F74"/>
    <w:rsid w:val="00E72711"/>
    <w:rsid w:val="00E72F1D"/>
    <w:rsid w:val="00E731BA"/>
    <w:rsid w:val="00E73C1F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97997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958"/>
    <w:rsid w:val="00EC4DEA"/>
    <w:rsid w:val="00EC4FF2"/>
    <w:rsid w:val="00EC72CA"/>
    <w:rsid w:val="00ED04A6"/>
    <w:rsid w:val="00ED0610"/>
    <w:rsid w:val="00ED0F1C"/>
    <w:rsid w:val="00ED1BD8"/>
    <w:rsid w:val="00ED2183"/>
    <w:rsid w:val="00ED70CC"/>
    <w:rsid w:val="00ED7AEF"/>
    <w:rsid w:val="00EE01F0"/>
    <w:rsid w:val="00EE08DF"/>
    <w:rsid w:val="00EE155B"/>
    <w:rsid w:val="00EE1CE6"/>
    <w:rsid w:val="00EE2AF4"/>
    <w:rsid w:val="00EE2B0D"/>
    <w:rsid w:val="00EE5486"/>
    <w:rsid w:val="00EE5D14"/>
    <w:rsid w:val="00EE69CC"/>
    <w:rsid w:val="00EE7474"/>
    <w:rsid w:val="00EF0590"/>
    <w:rsid w:val="00EF105C"/>
    <w:rsid w:val="00EF2277"/>
    <w:rsid w:val="00EF24CB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3266"/>
    <w:rsid w:val="00F039C3"/>
    <w:rsid w:val="00F03D59"/>
    <w:rsid w:val="00F03E8E"/>
    <w:rsid w:val="00F03F59"/>
    <w:rsid w:val="00F051F8"/>
    <w:rsid w:val="00F0545B"/>
    <w:rsid w:val="00F05A69"/>
    <w:rsid w:val="00F05F96"/>
    <w:rsid w:val="00F0728B"/>
    <w:rsid w:val="00F0778B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4788"/>
    <w:rsid w:val="00F25C89"/>
    <w:rsid w:val="00F271BA"/>
    <w:rsid w:val="00F27DC5"/>
    <w:rsid w:val="00F27FD0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FF0"/>
    <w:rsid w:val="00F56299"/>
    <w:rsid w:val="00F57432"/>
    <w:rsid w:val="00F57AA4"/>
    <w:rsid w:val="00F60859"/>
    <w:rsid w:val="00F608FD"/>
    <w:rsid w:val="00F61190"/>
    <w:rsid w:val="00F6129A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5F53"/>
    <w:rsid w:val="00F861E9"/>
    <w:rsid w:val="00F8658C"/>
    <w:rsid w:val="00F8750D"/>
    <w:rsid w:val="00F90DF1"/>
    <w:rsid w:val="00F913EA"/>
    <w:rsid w:val="00F91B61"/>
    <w:rsid w:val="00F93FD8"/>
    <w:rsid w:val="00F95B61"/>
    <w:rsid w:val="00F9641D"/>
    <w:rsid w:val="00F9771A"/>
    <w:rsid w:val="00FA1489"/>
    <w:rsid w:val="00FA300E"/>
    <w:rsid w:val="00FA3078"/>
    <w:rsid w:val="00FA3DC0"/>
    <w:rsid w:val="00FA4E42"/>
    <w:rsid w:val="00FA7B8B"/>
    <w:rsid w:val="00FB22FA"/>
    <w:rsid w:val="00FB280C"/>
    <w:rsid w:val="00FB2D7B"/>
    <w:rsid w:val="00FB3955"/>
    <w:rsid w:val="00FB4F7D"/>
    <w:rsid w:val="00FB7258"/>
    <w:rsid w:val="00FC05D9"/>
    <w:rsid w:val="00FC0BF8"/>
    <w:rsid w:val="00FC12DC"/>
    <w:rsid w:val="00FC2C51"/>
    <w:rsid w:val="00FC36FE"/>
    <w:rsid w:val="00FC49A1"/>
    <w:rsid w:val="00FC4F2F"/>
    <w:rsid w:val="00FC60E5"/>
    <w:rsid w:val="00FC68C5"/>
    <w:rsid w:val="00FC760B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BC4"/>
    <w:rsid w:val="00FE7B24"/>
    <w:rsid w:val="00FE7BC0"/>
    <w:rsid w:val="00FE7F07"/>
    <w:rsid w:val="00FF1238"/>
    <w:rsid w:val="00FF18A7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6F78E18E"/>
  <w15:docId w15:val="{2C04704A-ED31-497D-8964-E3DADC7A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636F97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636F97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636F97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636F97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636F97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636F97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636F97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636F97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636F97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636F97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636F97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636F97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636F97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636F97"/>
    <w:rPr>
      <w:noProof/>
      <w:sz w:val="24"/>
    </w:rPr>
  </w:style>
  <w:style w:type="paragraph" w:customStyle="1" w:styleId="uitwerkingKTI-kop">
    <w:name w:val="uitwerking_KTI-kop"/>
    <w:qFormat/>
    <w:rsid w:val="00636F97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636F97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636F97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636F97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636F97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636F97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636F97"/>
    <w:rPr>
      <w:sz w:val="24"/>
    </w:rPr>
  </w:style>
  <w:style w:type="table" w:styleId="Tabelraster">
    <w:name w:val="Table Grid"/>
    <w:basedOn w:val="Standaardtabel"/>
    <w:rsid w:val="00636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636F97"/>
    <w:rPr>
      <w:color w:val="808080"/>
    </w:rPr>
  </w:style>
  <w:style w:type="paragraph" w:customStyle="1" w:styleId="titeldocument">
    <w:name w:val="titel_document"/>
    <w:basedOn w:val="Standaard"/>
    <w:qFormat/>
    <w:rsid w:val="00636F97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636F97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636F97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636F97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636F97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636F97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636F97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636F97"/>
    <w:rPr>
      <w:b/>
      <w:bCs/>
    </w:rPr>
  </w:style>
  <w:style w:type="character" w:customStyle="1" w:styleId="uitwerkingKTI">
    <w:name w:val="uitwerking_KTI"/>
    <w:uiPriority w:val="1"/>
    <w:qFormat/>
    <w:rsid w:val="00636F97"/>
    <w:rPr>
      <w:rFonts w:ascii="Arial" w:hAnsi="Arial"/>
      <w:b w:val="0"/>
      <w:bCs/>
      <w:sz w:val="18"/>
      <w:szCs w:val="18"/>
    </w:rPr>
  </w:style>
  <w:style w:type="paragraph" w:styleId="Koptekst">
    <w:name w:val="header"/>
    <w:basedOn w:val="Standaard"/>
    <w:link w:val="KoptekstChar"/>
    <w:uiPriority w:val="99"/>
    <w:unhideWhenUsed/>
    <w:rsid w:val="00636F97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link w:val="Koptekst"/>
    <w:uiPriority w:val="99"/>
    <w:rsid w:val="00636F97"/>
    <w:rPr>
      <w:sz w:val="24"/>
      <w:szCs w:val="24"/>
    </w:rPr>
  </w:style>
  <w:style w:type="character" w:customStyle="1" w:styleId="uitwerkingletter">
    <w:name w:val="uitwerking_letter"/>
    <w:uiPriority w:val="1"/>
    <w:qFormat/>
    <w:rsid w:val="00636F97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636F97"/>
    <w:rPr>
      <w:rFonts w:ascii="Arial" w:hAnsi="Arial"/>
      <w:b/>
      <w:bCs w:val="0"/>
      <w:caps/>
      <w:sz w:val="18"/>
      <w:szCs w:val="18"/>
    </w:rPr>
  </w:style>
  <w:style w:type="paragraph" w:styleId="Ballontekst">
    <w:name w:val="Balloon Text"/>
    <w:basedOn w:val="Standaard"/>
    <w:link w:val="BallontekstChar"/>
    <w:semiHidden/>
    <w:unhideWhenUsed/>
    <w:rsid w:val="000571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0571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8.jpeg"/><Relationship Id="rId42" Type="http://schemas.openxmlformats.org/officeDocument/2006/relationships/image" Target="media/image20.wmf"/><Relationship Id="rId63" Type="http://schemas.openxmlformats.org/officeDocument/2006/relationships/oleObject" Target="embeddings/oleObject25.bin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header" Target="header2.xml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53" Type="http://schemas.openxmlformats.org/officeDocument/2006/relationships/image" Target="media/image26.wmf"/><Relationship Id="rId74" Type="http://schemas.openxmlformats.org/officeDocument/2006/relationships/image" Target="media/image37.wmf"/><Relationship Id="rId128" Type="http://schemas.openxmlformats.org/officeDocument/2006/relationships/image" Target="media/image64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181" Type="http://schemas.openxmlformats.org/officeDocument/2006/relationships/oleObject" Target="embeddings/oleObject84.bin"/><Relationship Id="rId22" Type="http://schemas.openxmlformats.org/officeDocument/2006/relationships/image" Target="media/image9.wmf"/><Relationship Id="rId43" Type="http://schemas.openxmlformats.org/officeDocument/2006/relationships/oleObject" Target="embeddings/oleObject16.bin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footer" Target="footer1.xml"/><Relationship Id="rId12" Type="http://schemas.openxmlformats.org/officeDocument/2006/relationships/image" Target="media/image3.jpeg"/><Relationship Id="rId33" Type="http://schemas.openxmlformats.org/officeDocument/2006/relationships/image" Target="media/image15.jpeg"/><Relationship Id="rId108" Type="http://schemas.openxmlformats.org/officeDocument/2006/relationships/image" Target="media/image54.wmf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1.bin"/><Relationship Id="rId75" Type="http://schemas.openxmlformats.org/officeDocument/2006/relationships/oleObject" Target="embeddings/oleObject31.bin"/><Relationship Id="rId96" Type="http://schemas.openxmlformats.org/officeDocument/2006/relationships/image" Target="media/image48.wmf"/><Relationship Id="rId140" Type="http://schemas.openxmlformats.org/officeDocument/2006/relationships/image" Target="media/image70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wmf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3.bin"/><Relationship Id="rId44" Type="http://schemas.openxmlformats.org/officeDocument/2006/relationships/image" Target="media/image21.wmf"/><Relationship Id="rId65" Type="http://schemas.openxmlformats.org/officeDocument/2006/relationships/oleObject" Target="embeddings/oleObject26.bin"/><Relationship Id="rId86" Type="http://schemas.openxmlformats.org/officeDocument/2006/relationships/image" Target="media/image43.wmf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footer" Target="footer2.xml"/><Relationship Id="rId13" Type="http://schemas.openxmlformats.org/officeDocument/2006/relationships/image" Target="media/image4.wmf"/><Relationship Id="rId109" Type="http://schemas.openxmlformats.org/officeDocument/2006/relationships/oleObject" Target="embeddings/oleObject48.bin"/><Relationship Id="rId34" Type="http://schemas.openxmlformats.org/officeDocument/2006/relationships/image" Target="media/image16.wmf"/><Relationship Id="rId50" Type="http://schemas.openxmlformats.org/officeDocument/2006/relationships/image" Target="media/image24.jpeg"/><Relationship Id="rId55" Type="http://schemas.openxmlformats.org/officeDocument/2006/relationships/image" Target="media/image27.jpeg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image" Target="media/image60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4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162" Type="http://schemas.openxmlformats.org/officeDocument/2006/relationships/image" Target="media/image81.wmf"/><Relationship Id="rId183" Type="http://schemas.openxmlformats.org/officeDocument/2006/relationships/oleObject" Target="embeddings/oleObject8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3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8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1.wmf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56" Type="http://schemas.openxmlformats.org/officeDocument/2006/relationships/image" Target="media/image28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72" Type="http://schemas.openxmlformats.org/officeDocument/2006/relationships/image" Target="media/image36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1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2.wmf"/><Relationship Id="rId189" Type="http://schemas.openxmlformats.org/officeDocument/2006/relationships/oleObject" Target="embeddings/oleObject88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image" Target="media/image31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3.bin"/><Relationship Id="rId195" Type="http://schemas.openxmlformats.org/officeDocument/2006/relationships/theme" Target="theme/theme1.xml"/><Relationship Id="rId190" Type="http://schemas.openxmlformats.org/officeDocument/2006/relationships/header" Target="header1.xml"/><Relationship Id="rId15" Type="http://schemas.openxmlformats.org/officeDocument/2006/relationships/image" Target="media/image5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2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6" Type="http://schemas.openxmlformats.org/officeDocument/2006/relationships/image" Target="media/image11.jpeg"/><Relationship Id="rId47" Type="http://schemas.openxmlformats.org/officeDocument/2006/relationships/oleObject" Target="embeddings/oleObject18.bin"/><Relationship Id="rId68" Type="http://schemas.openxmlformats.org/officeDocument/2006/relationships/image" Target="media/image34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3.bin"/><Relationship Id="rId58" Type="http://schemas.openxmlformats.org/officeDocument/2006/relationships/image" Target="media/image29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3.wmf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7.wmf"/><Relationship Id="rId80" Type="http://schemas.openxmlformats.org/officeDocument/2006/relationships/image" Target="media/image40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wmf"/><Relationship Id="rId17" Type="http://schemas.openxmlformats.org/officeDocument/2006/relationships/image" Target="media/image6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7.wmf"/><Relationship Id="rId60" Type="http://schemas.openxmlformats.org/officeDocument/2006/relationships/image" Target="media/image30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8.wmf"/><Relationship Id="rId177" Type="http://schemas.openxmlformats.org/officeDocument/2006/relationships/oleObject" Target="embeddings/oleObject82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m%20Houwing\Desktop\HB1_toetsen\GR12_Vxx_Hxx_Toe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34081-0E93-4CD1-8C6C-DA99BA10C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GR12_Vxx_Hxx_Toets</Template>
  <TotalTime>1</TotalTime>
  <Pages>4</Pages>
  <Words>790</Words>
  <Characters>4349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creator>Harm Houwing</dc:creator>
  <cp:lastModifiedBy>Morten Wessels</cp:lastModifiedBy>
  <cp:revision>2</cp:revision>
  <cp:lastPrinted>2019-12-06T12:34:00Z</cp:lastPrinted>
  <dcterms:created xsi:type="dcterms:W3CDTF">2025-03-21T09:33:00Z</dcterms:created>
  <dcterms:modified xsi:type="dcterms:W3CDTF">2025-03-21T09:33:00Z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